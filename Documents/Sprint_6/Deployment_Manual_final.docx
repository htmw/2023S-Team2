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3857F" w14:textId="77777777"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32A1B55A" wp14:editId="00B70555">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085433DF" wp14:editId="2156A903">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42288BF0" id="Shape" o:spid="_x0000_s1026" alt="&quot;&quot;" style="position:absolute;left:0;text-align:left;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46769F26" w14:textId="77777777" w:rsidTr="00A07DCE">
        <w:trPr>
          <w:trHeight w:val="2341"/>
        </w:trPr>
        <w:tc>
          <w:tcPr>
            <w:tcW w:w="9350" w:type="dxa"/>
            <w:gridSpan w:val="2"/>
            <w:vAlign w:val="center"/>
          </w:tcPr>
          <w:p w14:paraId="658550B8" w14:textId="0548C1BE" w:rsidR="00A602AF" w:rsidRPr="00A602AF" w:rsidRDefault="00101BAA" w:rsidP="00A123DD">
            <w:pPr>
              <w:pStyle w:val="Heading1"/>
            </w:pPr>
            <w:bookmarkStart w:id="0" w:name="_Toc150179579"/>
            <w:r>
              <w:t>Deployment manual</w:t>
            </w:r>
            <w:bookmarkEnd w:id="0"/>
          </w:p>
        </w:tc>
      </w:tr>
      <w:tr w:rsidR="00A602AF" w14:paraId="2D43804B" w14:textId="77777777" w:rsidTr="00A07DCE">
        <w:trPr>
          <w:trHeight w:val="8895"/>
        </w:trPr>
        <w:tc>
          <w:tcPr>
            <w:tcW w:w="4675" w:type="dxa"/>
            <w:vAlign w:val="center"/>
          </w:tcPr>
          <w:p w14:paraId="4FC45BC1" w14:textId="1970A12E" w:rsidR="00A602AF" w:rsidRDefault="00101BAA" w:rsidP="00A602AF">
            <w:r w:rsidRPr="00101BAA">
              <w:rPr>
                <w:noProof/>
              </w:rPr>
              <w:drawing>
                <wp:inline distT="0" distB="0" distL="0" distR="0" wp14:anchorId="10E42C45" wp14:editId="414BC79B">
                  <wp:extent cx="1892470" cy="522605"/>
                  <wp:effectExtent l="0" t="0" r="0" b="0"/>
                  <wp:docPr id="3" name="Google Shape;113;p1" descr="Google Shape;211;p1">
                    <a:extLst xmlns:a="http://schemas.openxmlformats.org/drawingml/2006/main">
                      <a:ext uri="{FF2B5EF4-FFF2-40B4-BE49-F238E27FC236}">
                        <a16:creationId xmlns:a16="http://schemas.microsoft.com/office/drawing/2014/main" id="{45588A05-89C4-7D61-9475-D26E5D2C99BB}"/>
                      </a:ext>
                    </a:extLst>
                  </wp:docPr>
                  <wp:cNvGraphicFramePr/>
                  <a:graphic xmlns:a="http://schemas.openxmlformats.org/drawingml/2006/main">
                    <a:graphicData uri="http://schemas.openxmlformats.org/drawingml/2006/picture">
                      <pic:pic xmlns:pic="http://schemas.openxmlformats.org/drawingml/2006/picture">
                        <pic:nvPicPr>
                          <pic:cNvPr id="3" name="Google Shape;113;p1" descr="Google Shape;211;p1">
                            <a:extLst>
                              <a:ext uri="{FF2B5EF4-FFF2-40B4-BE49-F238E27FC236}">
                                <a16:creationId xmlns:a16="http://schemas.microsoft.com/office/drawing/2014/main" id="{45588A05-89C4-7D61-9475-D26E5D2C99BB}"/>
                              </a:ext>
                            </a:extLst>
                          </pic:cNvPr>
                          <pic:cNvPicPr preferRelativeResize="0"/>
                        </pic:nvPicPr>
                        <pic:blipFill rotWithShape="1">
                          <a:blip r:embed="rId12">
                            <a:alphaModFix/>
                            <a:lum bright="70000" contrast="-70000"/>
                          </a:blip>
                          <a:srcRect/>
                          <a:stretch/>
                        </pic:blipFill>
                        <pic:spPr>
                          <a:xfrm>
                            <a:off x="0" y="0"/>
                            <a:ext cx="1906248" cy="526410"/>
                          </a:xfrm>
                          <a:prstGeom prst="rect">
                            <a:avLst/>
                          </a:prstGeom>
                          <a:noFill/>
                          <a:ln>
                            <a:noFill/>
                          </a:ln>
                        </pic:spPr>
                      </pic:pic>
                    </a:graphicData>
                  </a:graphic>
                </wp:inline>
              </w:drawing>
            </w:r>
          </w:p>
        </w:tc>
        <w:tc>
          <w:tcPr>
            <w:tcW w:w="4675" w:type="dxa"/>
          </w:tcPr>
          <w:p w14:paraId="3B00EAFB" w14:textId="77777777" w:rsidR="00A602AF" w:rsidRDefault="00A602AF"/>
        </w:tc>
      </w:tr>
      <w:tr w:rsidR="00A602AF" w14:paraId="0886C17D" w14:textId="77777777" w:rsidTr="00A07DCE">
        <w:trPr>
          <w:trHeight w:val="2718"/>
        </w:trPr>
        <w:tc>
          <w:tcPr>
            <w:tcW w:w="4675" w:type="dxa"/>
          </w:tcPr>
          <w:p w14:paraId="119D804F" w14:textId="0CACFE9A" w:rsidR="00A602AF" w:rsidRPr="00A602AF" w:rsidRDefault="00101BAA" w:rsidP="00A602AF">
            <w:pPr>
              <w:pStyle w:val="Heading2"/>
            </w:pPr>
            <w:bookmarkStart w:id="1" w:name="_Toc150178682"/>
            <w:bookmarkStart w:id="2" w:name="_Toc150178744"/>
            <w:bookmarkStart w:id="3" w:name="_Toc150178762"/>
            <w:bookmarkStart w:id="4" w:name="_Toc150178855"/>
            <w:bookmarkStart w:id="5" w:name="_Toc150179580"/>
            <w:r>
              <w:t>StressOut</w:t>
            </w:r>
            <w:bookmarkEnd w:id="1"/>
            <w:bookmarkEnd w:id="2"/>
            <w:bookmarkEnd w:id="3"/>
            <w:bookmarkEnd w:id="4"/>
            <w:bookmarkEnd w:id="5"/>
          </w:p>
          <w:p w14:paraId="62501FFA" w14:textId="78278943" w:rsidR="00A602AF" w:rsidRPr="00A602AF" w:rsidRDefault="00101BAA" w:rsidP="00A602AF">
            <w:pPr>
              <w:pStyle w:val="Heading2"/>
            </w:pPr>
            <w:bookmarkStart w:id="6" w:name="_Toc150178683"/>
            <w:bookmarkStart w:id="7" w:name="_Toc150178745"/>
            <w:bookmarkStart w:id="8" w:name="_Toc150178763"/>
            <w:bookmarkStart w:id="9" w:name="_Toc150178856"/>
            <w:bookmarkStart w:id="10" w:name="_Toc150179581"/>
            <w:r>
              <w:t>November 2023</w:t>
            </w:r>
            <w:bookmarkEnd w:id="6"/>
            <w:bookmarkEnd w:id="7"/>
            <w:bookmarkEnd w:id="8"/>
            <w:bookmarkEnd w:id="9"/>
            <w:bookmarkEnd w:id="10"/>
          </w:p>
          <w:p w14:paraId="36E7AC63" w14:textId="25EDB698" w:rsidR="00A602AF" w:rsidRDefault="00101BAA" w:rsidP="00A123DD">
            <w:pPr>
              <w:pStyle w:val="Heading2"/>
            </w:pPr>
            <w:bookmarkStart w:id="11" w:name="_Toc150178684"/>
            <w:bookmarkStart w:id="12" w:name="_Toc150178746"/>
            <w:bookmarkStart w:id="13" w:name="_Toc150178764"/>
            <w:bookmarkStart w:id="14" w:name="_Toc150178857"/>
            <w:bookmarkStart w:id="15" w:name="_Toc150179582"/>
            <w:r>
              <w:t>Team 2</w:t>
            </w:r>
            <w:bookmarkEnd w:id="11"/>
            <w:bookmarkEnd w:id="12"/>
            <w:bookmarkEnd w:id="13"/>
            <w:bookmarkEnd w:id="14"/>
            <w:bookmarkEnd w:id="15"/>
          </w:p>
        </w:tc>
        <w:tc>
          <w:tcPr>
            <w:tcW w:w="4675" w:type="dxa"/>
          </w:tcPr>
          <w:p w14:paraId="70CD2163" w14:textId="77777777" w:rsidR="00A602AF" w:rsidRDefault="00A602AF"/>
        </w:tc>
      </w:tr>
    </w:tbl>
    <w:p w14:paraId="127FF708" w14:textId="0F803C75" w:rsidR="0029520D" w:rsidRDefault="0029520D" w:rsidP="0029520D">
      <w:pPr>
        <w:pStyle w:val="Heading1"/>
      </w:pPr>
    </w:p>
    <w:sdt>
      <w:sdtPr>
        <w:rPr>
          <w:rFonts w:asciiTheme="minorHAnsi" w:eastAsiaTheme="minorHAnsi" w:hAnsiTheme="minorHAnsi" w:cstheme="minorBidi"/>
          <w:color w:val="auto"/>
          <w:sz w:val="44"/>
          <w:szCs w:val="44"/>
        </w:rPr>
        <w:id w:val="-1094864601"/>
        <w:docPartObj>
          <w:docPartGallery w:val="Table of Contents"/>
          <w:docPartUnique/>
        </w:docPartObj>
      </w:sdtPr>
      <w:sdtEndPr>
        <w:rPr>
          <w:rFonts w:eastAsiaTheme="minorEastAsia"/>
          <w:b/>
          <w:bCs/>
          <w:noProof/>
          <w:sz w:val="36"/>
          <w:szCs w:val="36"/>
        </w:rPr>
      </w:sdtEndPr>
      <w:sdtContent>
        <w:p w14:paraId="5234A43A" w14:textId="77777777" w:rsidR="0029520D" w:rsidRPr="00470615" w:rsidRDefault="0029520D" w:rsidP="0029520D">
          <w:pPr>
            <w:pStyle w:val="TOCHeading"/>
            <w:rPr>
              <w:sz w:val="44"/>
              <w:szCs w:val="44"/>
            </w:rPr>
          </w:pPr>
          <w:r w:rsidRPr="00470615">
            <w:rPr>
              <w:sz w:val="44"/>
              <w:szCs w:val="44"/>
            </w:rPr>
            <w:t>Table of Contents</w:t>
          </w:r>
        </w:p>
        <w:p w14:paraId="2249A412" w14:textId="5BE3279E" w:rsidR="00470615" w:rsidRPr="00470615" w:rsidRDefault="0029520D">
          <w:pPr>
            <w:pStyle w:val="TOC1"/>
            <w:tabs>
              <w:tab w:val="right" w:leader="dot" w:pos="9350"/>
            </w:tabs>
            <w:rPr>
              <w:noProof/>
              <w:kern w:val="2"/>
              <w:sz w:val="32"/>
              <w:szCs w:val="32"/>
              <w14:ligatures w14:val="standardContextual"/>
            </w:rPr>
          </w:pPr>
          <w:r w:rsidRPr="00470615">
            <w:rPr>
              <w:sz w:val="36"/>
              <w:szCs w:val="36"/>
            </w:rPr>
            <w:fldChar w:fldCharType="begin"/>
          </w:r>
          <w:r w:rsidRPr="00470615">
            <w:rPr>
              <w:sz w:val="36"/>
              <w:szCs w:val="36"/>
            </w:rPr>
            <w:instrText xml:space="preserve"> TOC \o "1-3" \h \z \u </w:instrText>
          </w:r>
          <w:r w:rsidRPr="00470615">
            <w:rPr>
              <w:sz w:val="36"/>
              <w:szCs w:val="36"/>
            </w:rPr>
            <w:fldChar w:fldCharType="separate"/>
          </w:r>
          <w:hyperlink w:anchor="_Toc150179579" w:history="1">
            <w:r w:rsidR="00470615" w:rsidRPr="00470615">
              <w:rPr>
                <w:rStyle w:val="Hyperlink"/>
                <w:noProof/>
                <w:sz w:val="36"/>
                <w:szCs w:val="36"/>
              </w:rPr>
              <w:t>Deployment manual</w:t>
            </w:r>
            <w:r w:rsidR="00470615" w:rsidRPr="00470615">
              <w:rPr>
                <w:noProof/>
                <w:webHidden/>
                <w:sz w:val="36"/>
                <w:szCs w:val="36"/>
              </w:rPr>
              <w:tab/>
            </w:r>
            <w:r w:rsidR="00470615" w:rsidRPr="00470615">
              <w:rPr>
                <w:noProof/>
                <w:webHidden/>
                <w:sz w:val="36"/>
                <w:szCs w:val="36"/>
              </w:rPr>
              <w:fldChar w:fldCharType="begin"/>
            </w:r>
            <w:r w:rsidR="00470615" w:rsidRPr="00470615">
              <w:rPr>
                <w:noProof/>
                <w:webHidden/>
                <w:sz w:val="36"/>
                <w:szCs w:val="36"/>
              </w:rPr>
              <w:instrText xml:space="preserve"> PAGEREF _Toc150179579 \h </w:instrText>
            </w:r>
            <w:r w:rsidR="00470615" w:rsidRPr="00470615">
              <w:rPr>
                <w:noProof/>
                <w:webHidden/>
                <w:sz w:val="36"/>
                <w:szCs w:val="36"/>
              </w:rPr>
            </w:r>
            <w:r w:rsidR="00470615" w:rsidRPr="00470615">
              <w:rPr>
                <w:noProof/>
                <w:webHidden/>
                <w:sz w:val="36"/>
                <w:szCs w:val="36"/>
              </w:rPr>
              <w:fldChar w:fldCharType="separate"/>
            </w:r>
            <w:r w:rsidR="00412E2D">
              <w:rPr>
                <w:noProof/>
                <w:webHidden/>
                <w:sz w:val="36"/>
                <w:szCs w:val="36"/>
              </w:rPr>
              <w:t>1</w:t>
            </w:r>
            <w:r w:rsidR="00470615" w:rsidRPr="00470615">
              <w:rPr>
                <w:noProof/>
                <w:webHidden/>
                <w:sz w:val="36"/>
                <w:szCs w:val="36"/>
              </w:rPr>
              <w:fldChar w:fldCharType="end"/>
            </w:r>
          </w:hyperlink>
        </w:p>
        <w:p w14:paraId="7E280194" w14:textId="64B0ABD3" w:rsidR="00470615" w:rsidRPr="00470615" w:rsidRDefault="00000000">
          <w:pPr>
            <w:pStyle w:val="TOC1"/>
            <w:tabs>
              <w:tab w:val="right" w:leader="dot" w:pos="9350"/>
            </w:tabs>
            <w:rPr>
              <w:noProof/>
              <w:kern w:val="2"/>
              <w:sz w:val="32"/>
              <w:szCs w:val="32"/>
              <w14:ligatures w14:val="standardContextual"/>
            </w:rPr>
          </w:pPr>
          <w:hyperlink w:anchor="_Toc150179584" w:history="1">
            <w:r w:rsidR="00470615" w:rsidRPr="00470615">
              <w:rPr>
                <w:rStyle w:val="Hyperlink"/>
                <w:noProof/>
                <w:sz w:val="36"/>
                <w:szCs w:val="36"/>
              </w:rPr>
              <w:t>Introduction</w:t>
            </w:r>
            <w:r w:rsidR="00470615" w:rsidRPr="00470615">
              <w:rPr>
                <w:noProof/>
                <w:webHidden/>
                <w:sz w:val="36"/>
                <w:szCs w:val="36"/>
              </w:rPr>
              <w:tab/>
            </w:r>
            <w:r w:rsidR="00470615" w:rsidRPr="00470615">
              <w:rPr>
                <w:noProof/>
                <w:webHidden/>
                <w:sz w:val="36"/>
                <w:szCs w:val="36"/>
              </w:rPr>
              <w:fldChar w:fldCharType="begin"/>
            </w:r>
            <w:r w:rsidR="00470615" w:rsidRPr="00470615">
              <w:rPr>
                <w:noProof/>
                <w:webHidden/>
                <w:sz w:val="36"/>
                <w:szCs w:val="36"/>
              </w:rPr>
              <w:instrText xml:space="preserve"> PAGEREF _Toc150179584 \h </w:instrText>
            </w:r>
            <w:r w:rsidR="00470615" w:rsidRPr="00470615">
              <w:rPr>
                <w:noProof/>
                <w:webHidden/>
                <w:sz w:val="36"/>
                <w:szCs w:val="36"/>
              </w:rPr>
            </w:r>
            <w:r w:rsidR="00470615" w:rsidRPr="00470615">
              <w:rPr>
                <w:noProof/>
                <w:webHidden/>
                <w:sz w:val="36"/>
                <w:szCs w:val="36"/>
              </w:rPr>
              <w:fldChar w:fldCharType="separate"/>
            </w:r>
            <w:r w:rsidR="00412E2D">
              <w:rPr>
                <w:noProof/>
                <w:webHidden/>
                <w:sz w:val="36"/>
                <w:szCs w:val="36"/>
              </w:rPr>
              <w:t>3</w:t>
            </w:r>
            <w:r w:rsidR="00470615" w:rsidRPr="00470615">
              <w:rPr>
                <w:noProof/>
                <w:webHidden/>
                <w:sz w:val="36"/>
                <w:szCs w:val="36"/>
              </w:rPr>
              <w:fldChar w:fldCharType="end"/>
            </w:r>
          </w:hyperlink>
        </w:p>
        <w:p w14:paraId="5FD19010" w14:textId="260F6E51" w:rsidR="00470615" w:rsidRPr="00470615" w:rsidRDefault="00000000">
          <w:pPr>
            <w:pStyle w:val="TOC1"/>
            <w:tabs>
              <w:tab w:val="right" w:leader="dot" w:pos="9350"/>
            </w:tabs>
            <w:rPr>
              <w:noProof/>
              <w:kern w:val="2"/>
              <w:sz w:val="32"/>
              <w:szCs w:val="32"/>
              <w14:ligatures w14:val="standardContextual"/>
            </w:rPr>
          </w:pPr>
          <w:hyperlink w:anchor="_Toc150179585" w:history="1">
            <w:r w:rsidR="00470615" w:rsidRPr="00470615">
              <w:rPr>
                <w:rStyle w:val="Hyperlink"/>
                <w:noProof/>
                <w:sz w:val="36"/>
                <w:szCs w:val="36"/>
              </w:rPr>
              <w:t>System Requirements</w:t>
            </w:r>
            <w:r w:rsidR="00470615" w:rsidRPr="00470615">
              <w:rPr>
                <w:noProof/>
                <w:webHidden/>
                <w:sz w:val="36"/>
                <w:szCs w:val="36"/>
              </w:rPr>
              <w:tab/>
            </w:r>
            <w:r w:rsidR="00470615" w:rsidRPr="00470615">
              <w:rPr>
                <w:noProof/>
                <w:webHidden/>
                <w:sz w:val="36"/>
                <w:szCs w:val="36"/>
              </w:rPr>
              <w:fldChar w:fldCharType="begin"/>
            </w:r>
            <w:r w:rsidR="00470615" w:rsidRPr="00470615">
              <w:rPr>
                <w:noProof/>
                <w:webHidden/>
                <w:sz w:val="36"/>
                <w:szCs w:val="36"/>
              </w:rPr>
              <w:instrText xml:space="preserve"> PAGEREF _Toc150179585 \h </w:instrText>
            </w:r>
            <w:r w:rsidR="00470615" w:rsidRPr="00470615">
              <w:rPr>
                <w:noProof/>
                <w:webHidden/>
                <w:sz w:val="36"/>
                <w:szCs w:val="36"/>
              </w:rPr>
            </w:r>
            <w:r w:rsidR="00470615" w:rsidRPr="00470615">
              <w:rPr>
                <w:noProof/>
                <w:webHidden/>
                <w:sz w:val="36"/>
                <w:szCs w:val="36"/>
              </w:rPr>
              <w:fldChar w:fldCharType="separate"/>
            </w:r>
            <w:r w:rsidR="00412E2D">
              <w:rPr>
                <w:noProof/>
                <w:webHidden/>
                <w:sz w:val="36"/>
                <w:szCs w:val="36"/>
              </w:rPr>
              <w:t>5</w:t>
            </w:r>
            <w:r w:rsidR="00470615" w:rsidRPr="00470615">
              <w:rPr>
                <w:noProof/>
                <w:webHidden/>
                <w:sz w:val="36"/>
                <w:szCs w:val="36"/>
              </w:rPr>
              <w:fldChar w:fldCharType="end"/>
            </w:r>
          </w:hyperlink>
        </w:p>
        <w:p w14:paraId="0590950D" w14:textId="005CF145" w:rsidR="00470615" w:rsidRPr="00470615" w:rsidRDefault="00000000">
          <w:pPr>
            <w:pStyle w:val="TOC1"/>
            <w:tabs>
              <w:tab w:val="right" w:leader="dot" w:pos="9350"/>
            </w:tabs>
            <w:rPr>
              <w:noProof/>
              <w:kern w:val="2"/>
              <w:sz w:val="32"/>
              <w:szCs w:val="32"/>
              <w14:ligatures w14:val="standardContextual"/>
            </w:rPr>
          </w:pPr>
          <w:hyperlink w:anchor="_Toc150179586" w:history="1">
            <w:r w:rsidR="00470615" w:rsidRPr="00470615">
              <w:rPr>
                <w:rStyle w:val="Hyperlink"/>
                <w:noProof/>
                <w:sz w:val="36"/>
                <w:szCs w:val="36"/>
              </w:rPr>
              <w:t>System Requirements</w:t>
            </w:r>
            <w:r w:rsidR="00470615" w:rsidRPr="00470615">
              <w:rPr>
                <w:noProof/>
                <w:webHidden/>
                <w:sz w:val="36"/>
                <w:szCs w:val="36"/>
              </w:rPr>
              <w:tab/>
            </w:r>
            <w:r w:rsidR="00470615" w:rsidRPr="00470615">
              <w:rPr>
                <w:noProof/>
                <w:webHidden/>
                <w:sz w:val="36"/>
                <w:szCs w:val="36"/>
              </w:rPr>
              <w:fldChar w:fldCharType="begin"/>
            </w:r>
            <w:r w:rsidR="00470615" w:rsidRPr="00470615">
              <w:rPr>
                <w:noProof/>
                <w:webHidden/>
                <w:sz w:val="36"/>
                <w:szCs w:val="36"/>
              </w:rPr>
              <w:instrText xml:space="preserve"> PAGEREF _Toc150179586 \h </w:instrText>
            </w:r>
            <w:r w:rsidR="00470615" w:rsidRPr="00470615">
              <w:rPr>
                <w:noProof/>
                <w:webHidden/>
                <w:sz w:val="36"/>
                <w:szCs w:val="36"/>
              </w:rPr>
            </w:r>
            <w:r w:rsidR="00470615" w:rsidRPr="00470615">
              <w:rPr>
                <w:noProof/>
                <w:webHidden/>
                <w:sz w:val="36"/>
                <w:szCs w:val="36"/>
              </w:rPr>
              <w:fldChar w:fldCharType="separate"/>
            </w:r>
            <w:r w:rsidR="00412E2D">
              <w:rPr>
                <w:noProof/>
                <w:webHidden/>
                <w:sz w:val="36"/>
                <w:szCs w:val="36"/>
              </w:rPr>
              <w:t>6</w:t>
            </w:r>
            <w:r w:rsidR="00470615" w:rsidRPr="00470615">
              <w:rPr>
                <w:noProof/>
                <w:webHidden/>
                <w:sz w:val="36"/>
                <w:szCs w:val="36"/>
              </w:rPr>
              <w:fldChar w:fldCharType="end"/>
            </w:r>
          </w:hyperlink>
        </w:p>
        <w:p w14:paraId="16B2C208" w14:textId="113EFF90" w:rsidR="00470615" w:rsidRPr="00470615" w:rsidRDefault="00000000">
          <w:pPr>
            <w:pStyle w:val="TOC1"/>
            <w:tabs>
              <w:tab w:val="right" w:leader="dot" w:pos="9350"/>
            </w:tabs>
            <w:rPr>
              <w:noProof/>
              <w:kern w:val="2"/>
              <w:sz w:val="32"/>
              <w:szCs w:val="32"/>
              <w14:ligatures w14:val="standardContextual"/>
            </w:rPr>
          </w:pPr>
          <w:hyperlink w:anchor="_Toc150179587" w:history="1">
            <w:r w:rsidR="00470615" w:rsidRPr="00470615">
              <w:rPr>
                <w:rStyle w:val="Hyperlink"/>
                <w:noProof/>
                <w:sz w:val="36"/>
                <w:szCs w:val="36"/>
              </w:rPr>
              <w:t>Installation Procedures</w:t>
            </w:r>
            <w:r w:rsidR="00470615" w:rsidRPr="00470615">
              <w:rPr>
                <w:noProof/>
                <w:webHidden/>
                <w:sz w:val="36"/>
                <w:szCs w:val="36"/>
              </w:rPr>
              <w:tab/>
            </w:r>
            <w:r w:rsidR="00470615" w:rsidRPr="00470615">
              <w:rPr>
                <w:noProof/>
                <w:webHidden/>
                <w:sz w:val="36"/>
                <w:szCs w:val="36"/>
              </w:rPr>
              <w:fldChar w:fldCharType="begin"/>
            </w:r>
            <w:r w:rsidR="00470615" w:rsidRPr="00470615">
              <w:rPr>
                <w:noProof/>
                <w:webHidden/>
                <w:sz w:val="36"/>
                <w:szCs w:val="36"/>
              </w:rPr>
              <w:instrText xml:space="preserve"> PAGEREF _Toc150179587 \h </w:instrText>
            </w:r>
            <w:r w:rsidR="00470615" w:rsidRPr="00470615">
              <w:rPr>
                <w:noProof/>
                <w:webHidden/>
                <w:sz w:val="36"/>
                <w:szCs w:val="36"/>
              </w:rPr>
            </w:r>
            <w:r w:rsidR="00470615" w:rsidRPr="00470615">
              <w:rPr>
                <w:noProof/>
                <w:webHidden/>
                <w:sz w:val="36"/>
                <w:szCs w:val="36"/>
              </w:rPr>
              <w:fldChar w:fldCharType="separate"/>
            </w:r>
            <w:r w:rsidR="00412E2D">
              <w:rPr>
                <w:noProof/>
                <w:webHidden/>
                <w:sz w:val="36"/>
                <w:szCs w:val="36"/>
              </w:rPr>
              <w:t>7</w:t>
            </w:r>
            <w:r w:rsidR="00470615" w:rsidRPr="00470615">
              <w:rPr>
                <w:noProof/>
                <w:webHidden/>
                <w:sz w:val="36"/>
                <w:szCs w:val="36"/>
              </w:rPr>
              <w:fldChar w:fldCharType="end"/>
            </w:r>
          </w:hyperlink>
        </w:p>
        <w:p w14:paraId="62CA6A1F" w14:textId="5E5FB4DC" w:rsidR="00470615" w:rsidRPr="00470615" w:rsidRDefault="00000000">
          <w:pPr>
            <w:pStyle w:val="TOC1"/>
            <w:tabs>
              <w:tab w:val="right" w:leader="dot" w:pos="9350"/>
            </w:tabs>
            <w:rPr>
              <w:noProof/>
              <w:kern w:val="2"/>
              <w:sz w:val="32"/>
              <w:szCs w:val="32"/>
              <w14:ligatures w14:val="standardContextual"/>
            </w:rPr>
          </w:pPr>
          <w:hyperlink w:anchor="_Toc150179588" w:history="1">
            <w:r w:rsidR="00470615" w:rsidRPr="00470615">
              <w:rPr>
                <w:rStyle w:val="Hyperlink"/>
                <w:noProof/>
                <w:sz w:val="36"/>
                <w:szCs w:val="36"/>
              </w:rPr>
              <w:t>Cloning Git Repository</w:t>
            </w:r>
            <w:r w:rsidR="00470615" w:rsidRPr="00470615">
              <w:rPr>
                <w:noProof/>
                <w:webHidden/>
                <w:sz w:val="36"/>
                <w:szCs w:val="36"/>
              </w:rPr>
              <w:tab/>
            </w:r>
            <w:r w:rsidR="00470615" w:rsidRPr="00470615">
              <w:rPr>
                <w:noProof/>
                <w:webHidden/>
                <w:sz w:val="36"/>
                <w:szCs w:val="36"/>
              </w:rPr>
              <w:fldChar w:fldCharType="begin"/>
            </w:r>
            <w:r w:rsidR="00470615" w:rsidRPr="00470615">
              <w:rPr>
                <w:noProof/>
                <w:webHidden/>
                <w:sz w:val="36"/>
                <w:szCs w:val="36"/>
              </w:rPr>
              <w:instrText xml:space="preserve"> PAGEREF _Toc150179588 \h </w:instrText>
            </w:r>
            <w:r w:rsidR="00470615" w:rsidRPr="00470615">
              <w:rPr>
                <w:noProof/>
                <w:webHidden/>
                <w:sz w:val="36"/>
                <w:szCs w:val="36"/>
              </w:rPr>
            </w:r>
            <w:r w:rsidR="00470615" w:rsidRPr="00470615">
              <w:rPr>
                <w:noProof/>
                <w:webHidden/>
                <w:sz w:val="36"/>
                <w:szCs w:val="36"/>
              </w:rPr>
              <w:fldChar w:fldCharType="separate"/>
            </w:r>
            <w:r w:rsidR="00412E2D">
              <w:rPr>
                <w:noProof/>
                <w:webHidden/>
                <w:sz w:val="36"/>
                <w:szCs w:val="36"/>
              </w:rPr>
              <w:t>9</w:t>
            </w:r>
            <w:r w:rsidR="00470615" w:rsidRPr="00470615">
              <w:rPr>
                <w:noProof/>
                <w:webHidden/>
                <w:sz w:val="36"/>
                <w:szCs w:val="36"/>
              </w:rPr>
              <w:fldChar w:fldCharType="end"/>
            </w:r>
          </w:hyperlink>
        </w:p>
        <w:p w14:paraId="0A561077" w14:textId="5586E3E1" w:rsidR="00470615" w:rsidRDefault="00000000">
          <w:pPr>
            <w:pStyle w:val="TOC1"/>
            <w:tabs>
              <w:tab w:val="right" w:leader="dot" w:pos="9350"/>
            </w:tabs>
            <w:rPr>
              <w:noProof/>
              <w:sz w:val="36"/>
              <w:szCs w:val="36"/>
            </w:rPr>
          </w:pPr>
          <w:hyperlink w:anchor="_Toc150179589" w:history="1">
            <w:r w:rsidR="00470615" w:rsidRPr="00470615">
              <w:rPr>
                <w:rStyle w:val="Hyperlink"/>
                <w:noProof/>
                <w:sz w:val="36"/>
                <w:szCs w:val="36"/>
              </w:rPr>
              <w:t>Starting the server</w:t>
            </w:r>
            <w:r w:rsidR="00470615" w:rsidRPr="00470615">
              <w:rPr>
                <w:noProof/>
                <w:webHidden/>
                <w:sz w:val="36"/>
                <w:szCs w:val="36"/>
              </w:rPr>
              <w:tab/>
            </w:r>
            <w:r w:rsidR="00470615" w:rsidRPr="00470615">
              <w:rPr>
                <w:noProof/>
                <w:webHidden/>
                <w:sz w:val="36"/>
                <w:szCs w:val="36"/>
              </w:rPr>
              <w:fldChar w:fldCharType="begin"/>
            </w:r>
            <w:r w:rsidR="00470615" w:rsidRPr="00470615">
              <w:rPr>
                <w:noProof/>
                <w:webHidden/>
                <w:sz w:val="36"/>
                <w:szCs w:val="36"/>
              </w:rPr>
              <w:instrText xml:space="preserve"> PAGEREF _Toc150179589 \h </w:instrText>
            </w:r>
            <w:r w:rsidR="00470615" w:rsidRPr="00470615">
              <w:rPr>
                <w:noProof/>
                <w:webHidden/>
                <w:sz w:val="36"/>
                <w:szCs w:val="36"/>
              </w:rPr>
            </w:r>
            <w:r w:rsidR="00470615" w:rsidRPr="00470615">
              <w:rPr>
                <w:noProof/>
                <w:webHidden/>
                <w:sz w:val="36"/>
                <w:szCs w:val="36"/>
              </w:rPr>
              <w:fldChar w:fldCharType="separate"/>
            </w:r>
            <w:r w:rsidR="00412E2D">
              <w:rPr>
                <w:noProof/>
                <w:webHidden/>
                <w:sz w:val="36"/>
                <w:szCs w:val="36"/>
              </w:rPr>
              <w:t>11</w:t>
            </w:r>
            <w:r w:rsidR="00470615" w:rsidRPr="00470615">
              <w:rPr>
                <w:noProof/>
                <w:webHidden/>
                <w:sz w:val="36"/>
                <w:szCs w:val="36"/>
              </w:rPr>
              <w:fldChar w:fldCharType="end"/>
            </w:r>
          </w:hyperlink>
        </w:p>
        <w:p w14:paraId="217AD5F7" w14:textId="2F39CB22" w:rsidR="00934C56" w:rsidRPr="00934C56" w:rsidRDefault="00934C56" w:rsidP="00934C56">
          <w:pPr>
            <w:rPr>
              <w:rStyle w:val="Hyperlink"/>
              <w:noProof/>
              <w:color w:val="auto"/>
              <w:sz w:val="36"/>
              <w:szCs w:val="36"/>
              <w:u w:val="none"/>
            </w:rPr>
          </w:pPr>
          <w:r>
            <w:rPr>
              <w:rStyle w:val="Hyperlink"/>
              <w:noProof/>
              <w:color w:val="auto"/>
              <w:sz w:val="36"/>
              <w:szCs w:val="36"/>
              <w:u w:val="none"/>
            </w:rPr>
            <w:t xml:space="preserve">Machine Learning </w:t>
          </w:r>
          <w:r w:rsidRPr="00934C56">
            <w:rPr>
              <w:rStyle w:val="Hyperlink"/>
              <w:noProof/>
              <w:color w:val="auto"/>
              <w:sz w:val="36"/>
              <w:szCs w:val="36"/>
              <w:u w:val="none"/>
            </w:rPr>
            <w:t>AP</w:t>
          </w:r>
          <w:r>
            <w:rPr>
              <w:rStyle w:val="Hyperlink"/>
              <w:noProof/>
              <w:color w:val="auto"/>
              <w:sz w:val="36"/>
              <w:szCs w:val="36"/>
              <w:u w:val="none"/>
            </w:rPr>
            <w:t xml:space="preserve">I </w:t>
          </w:r>
          <w:r w:rsidRPr="00934C56">
            <w:rPr>
              <w:rStyle w:val="Hyperlink"/>
              <w:noProof/>
              <w:color w:val="auto"/>
              <w:sz w:val="36"/>
              <w:szCs w:val="36"/>
              <w:u w:val="none"/>
            </w:rPr>
            <w:t>deployment………………</w:t>
          </w:r>
          <w:r w:rsidR="001D5BB6">
            <w:rPr>
              <w:rStyle w:val="Hyperlink"/>
              <w:noProof/>
              <w:color w:val="auto"/>
              <w:sz w:val="36"/>
              <w:szCs w:val="36"/>
              <w:u w:val="none"/>
            </w:rPr>
            <w:t>……….12</w:t>
          </w:r>
        </w:p>
        <w:p w14:paraId="22C2599C" w14:textId="01D01C60" w:rsidR="00470615" w:rsidRPr="00470615" w:rsidRDefault="00000000">
          <w:pPr>
            <w:pStyle w:val="TOC1"/>
            <w:tabs>
              <w:tab w:val="right" w:leader="dot" w:pos="9350"/>
            </w:tabs>
            <w:rPr>
              <w:noProof/>
              <w:kern w:val="2"/>
              <w:sz w:val="32"/>
              <w:szCs w:val="32"/>
              <w14:ligatures w14:val="standardContextual"/>
            </w:rPr>
          </w:pPr>
          <w:hyperlink w:anchor="_Toc150179590" w:history="1">
            <w:r w:rsidR="00470615" w:rsidRPr="00470615">
              <w:rPr>
                <w:rStyle w:val="Hyperlink"/>
                <w:noProof/>
                <w:sz w:val="36"/>
                <w:szCs w:val="36"/>
              </w:rPr>
              <w:t>Feedback and version information</w:t>
            </w:r>
            <w:r w:rsidR="00470615" w:rsidRPr="00470615">
              <w:rPr>
                <w:noProof/>
                <w:webHidden/>
                <w:sz w:val="36"/>
                <w:szCs w:val="36"/>
              </w:rPr>
              <w:tab/>
            </w:r>
            <w:r w:rsidR="00470615" w:rsidRPr="00470615">
              <w:rPr>
                <w:noProof/>
                <w:webHidden/>
                <w:sz w:val="36"/>
                <w:szCs w:val="36"/>
              </w:rPr>
              <w:fldChar w:fldCharType="begin"/>
            </w:r>
            <w:r w:rsidR="00470615" w:rsidRPr="00470615">
              <w:rPr>
                <w:noProof/>
                <w:webHidden/>
                <w:sz w:val="36"/>
                <w:szCs w:val="36"/>
              </w:rPr>
              <w:instrText xml:space="preserve"> PAGEREF _Toc150179590 \h </w:instrText>
            </w:r>
            <w:r w:rsidR="00470615" w:rsidRPr="00470615">
              <w:rPr>
                <w:noProof/>
                <w:webHidden/>
                <w:sz w:val="36"/>
                <w:szCs w:val="36"/>
              </w:rPr>
            </w:r>
            <w:r w:rsidR="00470615" w:rsidRPr="00470615">
              <w:rPr>
                <w:noProof/>
                <w:webHidden/>
                <w:sz w:val="36"/>
                <w:szCs w:val="36"/>
              </w:rPr>
              <w:fldChar w:fldCharType="separate"/>
            </w:r>
            <w:r w:rsidR="00412E2D">
              <w:rPr>
                <w:noProof/>
                <w:webHidden/>
                <w:sz w:val="36"/>
                <w:szCs w:val="36"/>
              </w:rPr>
              <w:t>13</w:t>
            </w:r>
            <w:r w:rsidR="00470615" w:rsidRPr="00470615">
              <w:rPr>
                <w:noProof/>
                <w:webHidden/>
                <w:sz w:val="36"/>
                <w:szCs w:val="36"/>
              </w:rPr>
              <w:fldChar w:fldCharType="end"/>
            </w:r>
          </w:hyperlink>
        </w:p>
        <w:p w14:paraId="71965C7C" w14:textId="14F467E0" w:rsidR="009B2968" w:rsidRPr="00470615" w:rsidRDefault="0029520D">
          <w:pPr>
            <w:rPr>
              <w:sz w:val="36"/>
              <w:szCs w:val="36"/>
            </w:rPr>
          </w:pPr>
          <w:r w:rsidRPr="00470615">
            <w:rPr>
              <w:b/>
              <w:bCs/>
              <w:noProof/>
              <w:sz w:val="36"/>
              <w:szCs w:val="36"/>
            </w:rPr>
            <w:fldChar w:fldCharType="end"/>
          </w:r>
        </w:p>
      </w:sdtContent>
    </w:sd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4315"/>
        <w:gridCol w:w="5045"/>
      </w:tblGrid>
      <w:tr w:rsidR="009B2968" w14:paraId="01666ED9" w14:textId="77777777" w:rsidTr="00A07DCE">
        <w:trPr>
          <w:trHeight w:val="1576"/>
        </w:trPr>
        <w:tc>
          <w:tcPr>
            <w:tcW w:w="9350" w:type="dxa"/>
            <w:gridSpan w:val="2"/>
          </w:tcPr>
          <w:p w14:paraId="5927D02C" w14:textId="015C2B17" w:rsidR="0029520D" w:rsidRDefault="00470615" w:rsidP="002E5A41">
            <w:pPr>
              <w:pStyle w:val="Heading1"/>
            </w:pPr>
            <w:r w:rsidRPr="00AC0C2F">
              <w:rPr>
                <w:noProof/>
              </w:rPr>
              <w:drawing>
                <wp:inline distT="0" distB="0" distL="0" distR="0" wp14:anchorId="47EDD34B" wp14:editId="09CFB818">
                  <wp:extent cx="5943600" cy="3962400"/>
                  <wp:effectExtent l="0" t="0" r="0" b="0"/>
                  <wp:docPr id="1542403236" name="Picture 1542403236" descr="A group of people holding their 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30177" name="Picture 2" descr="A group of people holding their pho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2A4CFAB" w14:textId="77777777" w:rsidR="0029520D" w:rsidRDefault="0029520D" w:rsidP="0029520D"/>
          <w:p w14:paraId="53DEB720" w14:textId="77777777" w:rsidR="0029520D" w:rsidRDefault="0029520D" w:rsidP="0029520D"/>
          <w:p w14:paraId="694B1B62" w14:textId="0CD93198" w:rsidR="009B2968" w:rsidRPr="009B2968" w:rsidRDefault="0029520D" w:rsidP="002E5A41">
            <w:pPr>
              <w:pStyle w:val="Heading1"/>
            </w:pPr>
            <w:bookmarkStart w:id="16" w:name="_Toc150179584"/>
            <w:r>
              <w:t>Introduction</w:t>
            </w:r>
            <w:bookmarkEnd w:id="16"/>
          </w:p>
        </w:tc>
      </w:tr>
      <w:tr w:rsidR="009B2968" w14:paraId="05030221" w14:textId="77777777" w:rsidTr="0075145C">
        <w:trPr>
          <w:trHeight w:val="8256"/>
        </w:trPr>
        <w:tc>
          <w:tcPr>
            <w:tcW w:w="4675" w:type="dxa"/>
          </w:tcPr>
          <w:p w14:paraId="17623FEB" w14:textId="1419610B" w:rsidR="00A123DD" w:rsidRDefault="00101BAA" w:rsidP="00101BAA">
            <w:pPr>
              <w:pStyle w:val="Text"/>
            </w:pPr>
            <w:r>
              <w:lastRenderedPageBreak/>
              <w:t xml:space="preserve">Welcome to the deployment manual for StressOut application. This document is designed to provide a complete step by step solution for successful deployment of our software at your system/environment. It is meant for use by developers, advanced users, system administrators or simple end users. </w:t>
            </w:r>
          </w:p>
          <w:p w14:paraId="69A11A7F" w14:textId="77777777" w:rsidR="009B2968" w:rsidRDefault="009B2968" w:rsidP="009B72D4">
            <w:pPr>
              <w:pStyle w:val="Text"/>
            </w:pPr>
          </w:p>
          <w:p w14:paraId="7EE5D9E5" w14:textId="77777777" w:rsidR="00101BAA" w:rsidRDefault="00101BAA" w:rsidP="009B72D4">
            <w:pPr>
              <w:pStyle w:val="Text"/>
            </w:pPr>
            <w:r>
              <w:t>In this manual we will be covering following topics:</w:t>
            </w:r>
          </w:p>
          <w:p w14:paraId="578BD1FD" w14:textId="5A5695AC" w:rsidR="00101BAA" w:rsidRDefault="00101BAA" w:rsidP="00101BAA">
            <w:pPr>
              <w:pStyle w:val="Text"/>
              <w:numPr>
                <w:ilvl w:val="0"/>
                <w:numId w:val="1"/>
              </w:numPr>
            </w:pPr>
            <w:r w:rsidRPr="000B65FA">
              <w:rPr>
                <w:b/>
                <w:bCs/>
              </w:rPr>
              <w:t>System Requirements</w:t>
            </w:r>
            <w:r>
              <w:t xml:space="preserve"> – part where we outline hardware/software </w:t>
            </w:r>
            <w:r w:rsidR="00FC7FF4">
              <w:t>requirements.</w:t>
            </w:r>
          </w:p>
          <w:p w14:paraId="3290B876" w14:textId="0B50F3F8" w:rsidR="00101BAA" w:rsidRDefault="00101BAA" w:rsidP="00101BAA">
            <w:pPr>
              <w:pStyle w:val="Text"/>
              <w:numPr>
                <w:ilvl w:val="0"/>
                <w:numId w:val="1"/>
              </w:numPr>
            </w:pPr>
            <w:r w:rsidRPr="000B65FA">
              <w:rPr>
                <w:b/>
                <w:bCs/>
              </w:rPr>
              <w:t>Installation procedures</w:t>
            </w:r>
            <w:r>
              <w:t xml:space="preserve"> – step by step guide into how to install software in your </w:t>
            </w:r>
            <w:r w:rsidR="00FC7FF4">
              <w:t>system.</w:t>
            </w:r>
            <w:r>
              <w:t xml:space="preserve"> </w:t>
            </w:r>
          </w:p>
          <w:p w14:paraId="47D9967D" w14:textId="26AAB9DF" w:rsidR="00101BAA" w:rsidRDefault="00101BAA" w:rsidP="00101BAA">
            <w:pPr>
              <w:pStyle w:val="Text"/>
              <w:numPr>
                <w:ilvl w:val="0"/>
                <w:numId w:val="1"/>
              </w:numPr>
            </w:pPr>
            <w:r w:rsidRPr="000B65FA">
              <w:rPr>
                <w:b/>
                <w:bCs/>
              </w:rPr>
              <w:t xml:space="preserve">Troubleshooting </w:t>
            </w:r>
            <w:r>
              <w:t xml:space="preserve">– outline most common errors and issues that might </w:t>
            </w:r>
            <w:r w:rsidR="00FC7FF4">
              <w:t>arise.</w:t>
            </w:r>
            <w:r>
              <w:t xml:space="preserve"> </w:t>
            </w:r>
          </w:p>
          <w:p w14:paraId="65708A9D" w14:textId="7AA4F277" w:rsidR="00101BAA" w:rsidRDefault="00101BAA" w:rsidP="00101BAA">
            <w:pPr>
              <w:pStyle w:val="Text"/>
              <w:numPr>
                <w:ilvl w:val="0"/>
                <w:numId w:val="1"/>
              </w:numPr>
            </w:pPr>
            <w:r w:rsidRPr="000B65FA">
              <w:rPr>
                <w:b/>
                <w:bCs/>
              </w:rPr>
              <w:t>Support and resources</w:t>
            </w:r>
            <w:r>
              <w:t xml:space="preserve"> – we will provide links to related resources to understand our stack better</w:t>
            </w:r>
            <w:r w:rsidR="0075145C">
              <w:t>.</w:t>
            </w:r>
          </w:p>
          <w:p w14:paraId="73557FA0" w14:textId="77777777" w:rsidR="00101BAA" w:rsidRDefault="00101BAA" w:rsidP="00101BAA">
            <w:pPr>
              <w:pStyle w:val="Text"/>
            </w:pPr>
          </w:p>
          <w:p w14:paraId="2F3AD87D" w14:textId="5BD6A261" w:rsidR="00101BAA" w:rsidRDefault="00101BAA" w:rsidP="00101BAA">
            <w:pPr>
              <w:pStyle w:val="Text"/>
            </w:pPr>
          </w:p>
        </w:tc>
        <w:tc>
          <w:tcPr>
            <w:tcW w:w="4675" w:type="dxa"/>
            <w:vAlign w:val="center"/>
          </w:tcPr>
          <w:p w14:paraId="7F8FFD23" w14:textId="210172B6" w:rsidR="009B2968" w:rsidRDefault="0075145C" w:rsidP="0075145C">
            <w:pPr>
              <w:pStyle w:val="ImageCaption"/>
              <w:jc w:val="center"/>
            </w:pPr>
            <w:r w:rsidRPr="00E44B70">
              <w:rPr>
                <w:noProof/>
                <w:lang w:eastAsia="en-AU"/>
              </w:rPr>
              <w:drawing>
                <wp:inline distT="0" distB="0" distL="0" distR="0" wp14:anchorId="4F9A7161" wp14:editId="5A38C4BF">
                  <wp:extent cx="2781300" cy="3708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2781300" cy="3708400"/>
                          </a:xfrm>
                          <a:prstGeom prst="rect">
                            <a:avLst/>
                          </a:prstGeom>
                        </pic:spPr>
                      </pic:pic>
                    </a:graphicData>
                  </a:graphic>
                </wp:inline>
              </w:drawing>
            </w:r>
          </w:p>
          <w:p w14:paraId="51EF1DBA" w14:textId="77777777" w:rsidR="00211CE6" w:rsidRDefault="00211CE6" w:rsidP="0075145C">
            <w:pPr>
              <w:pStyle w:val="ImageCaption"/>
              <w:jc w:val="center"/>
            </w:pPr>
          </w:p>
          <w:p w14:paraId="5D5445B4" w14:textId="1603959C" w:rsidR="00211CE6" w:rsidRDefault="00211CE6" w:rsidP="0075145C">
            <w:pPr>
              <w:pStyle w:val="ImageCaption"/>
              <w:jc w:val="center"/>
            </w:pPr>
          </w:p>
        </w:tc>
      </w:tr>
    </w:tbl>
    <w:p w14:paraId="781881B7" w14:textId="77777777" w:rsidR="0075145C" w:rsidRDefault="0075145C">
      <w:r>
        <w:br w:type="page"/>
      </w:r>
    </w:p>
    <w:tbl>
      <w:tblPr>
        <w:tblStyle w:val="TableGrid"/>
        <w:tblW w:w="96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639"/>
        <w:gridCol w:w="20"/>
      </w:tblGrid>
      <w:tr w:rsidR="009B2968" w14:paraId="361BC9A8" w14:textId="77777777" w:rsidTr="000B65FA">
        <w:trPr>
          <w:trHeight w:val="2750"/>
        </w:trPr>
        <w:tc>
          <w:tcPr>
            <w:tcW w:w="9639" w:type="dxa"/>
            <w:vAlign w:val="center"/>
          </w:tcPr>
          <w:p w14:paraId="406AA188" w14:textId="1B34B48B" w:rsidR="009B2968" w:rsidRDefault="0075145C" w:rsidP="0075145C">
            <w:pPr>
              <w:pStyle w:val="Heading1"/>
            </w:pPr>
            <w:bookmarkStart w:id="17" w:name="_Toc150179585"/>
            <w:r>
              <w:lastRenderedPageBreak/>
              <w:t>System Requirements</w:t>
            </w:r>
            <w:bookmarkEnd w:id="17"/>
          </w:p>
          <w:p w14:paraId="01BB009E" w14:textId="77777777" w:rsidR="0075145C" w:rsidRPr="0075145C" w:rsidRDefault="0075145C" w:rsidP="0075145C"/>
          <w:p w14:paraId="093A2121" w14:textId="51275857" w:rsidR="0075145C" w:rsidRDefault="0075145C" w:rsidP="0075145C">
            <w:r>
              <w:t xml:space="preserve">Our software will run on major system operating systems without having </w:t>
            </w:r>
            <w:r w:rsidR="00FC7FF4">
              <w:t>a big</w:t>
            </w:r>
            <w:r>
              <w:t xml:space="preserve"> impact on hardware components. </w:t>
            </w:r>
            <w:r w:rsidR="00FC7FF4">
              <w:t xml:space="preserve">Before attempting to install software components please make sure your system meets the following hardware requirements. Furthermore, we have </w:t>
            </w:r>
            <w:r w:rsidR="00F903D3">
              <w:t>reduced</w:t>
            </w:r>
            <w:r w:rsidR="00FC7FF4">
              <w:t xml:space="preserve"> our requirement for mobile devices and desktop computers.</w:t>
            </w:r>
          </w:p>
          <w:p w14:paraId="05513F0D" w14:textId="61F7FC7B" w:rsidR="0075145C" w:rsidRDefault="0075145C" w:rsidP="0075145C">
            <w:pPr>
              <w:pStyle w:val="Heading5"/>
            </w:pPr>
          </w:p>
          <w:p w14:paraId="1C585186" w14:textId="65B16B35" w:rsidR="0075145C" w:rsidRDefault="0075145C" w:rsidP="0075145C">
            <w:pPr>
              <w:pStyle w:val="Heading5"/>
            </w:pPr>
            <w:r>
              <w:t xml:space="preserve">Hardware requirements </w:t>
            </w:r>
            <w:r w:rsidR="00FC7FF4">
              <w:t>(Desktop)</w:t>
            </w:r>
          </w:p>
          <w:p w14:paraId="40C5A310" w14:textId="77777777" w:rsidR="0075145C" w:rsidRDefault="0075145C" w:rsidP="0075145C"/>
          <w:p w14:paraId="1400DCAE" w14:textId="61622602" w:rsidR="0075145C" w:rsidRPr="0075145C" w:rsidRDefault="0075145C" w:rsidP="0075145C">
            <w:pPr>
              <w:rPr>
                <w:b/>
                <w:bCs/>
                <w:sz w:val="28"/>
                <w:szCs w:val="28"/>
              </w:rPr>
            </w:pPr>
            <w:r w:rsidRPr="0075145C">
              <w:rPr>
                <w:b/>
                <w:bCs/>
                <w:sz w:val="28"/>
                <w:szCs w:val="28"/>
              </w:rPr>
              <w:t xml:space="preserve">Processor (CPU): </w:t>
            </w:r>
          </w:p>
          <w:p w14:paraId="293D0410" w14:textId="7A48E9A8" w:rsidR="0075145C" w:rsidRDefault="0075145C" w:rsidP="0075145C">
            <w:r>
              <w:t>Equivalent to AMD Ryzen 3 2.4Ghz (4-core)/ Intel Core i-3 2.6Ghz(4-core physical)/ Apple M1 (8-core)</w:t>
            </w:r>
          </w:p>
          <w:p w14:paraId="19733B89" w14:textId="77777777" w:rsidR="0075145C" w:rsidRDefault="0075145C" w:rsidP="0075145C"/>
          <w:p w14:paraId="2CD8803D" w14:textId="71FB2216" w:rsidR="0075145C" w:rsidRDefault="0075145C" w:rsidP="0075145C">
            <w:pPr>
              <w:rPr>
                <w:b/>
                <w:bCs/>
              </w:rPr>
            </w:pPr>
            <w:r>
              <w:t xml:space="preserve"> </w:t>
            </w:r>
            <w:r w:rsidR="00FC7FF4" w:rsidRPr="00FC7FF4">
              <w:rPr>
                <w:b/>
                <w:bCs/>
              </w:rPr>
              <w:t>Memory (RAM):</w:t>
            </w:r>
          </w:p>
          <w:p w14:paraId="44A66989" w14:textId="6BA9B543" w:rsidR="00FC7FF4" w:rsidRDefault="00FC7FF4" w:rsidP="0075145C">
            <w:r>
              <w:t xml:space="preserve">A minimum of 8 Gb DDR4 @ 4200 </w:t>
            </w:r>
            <w:proofErr w:type="spellStart"/>
            <w:r>
              <w:t>Mhz</w:t>
            </w:r>
            <w:proofErr w:type="spellEnd"/>
            <w:r>
              <w:t xml:space="preserve"> </w:t>
            </w:r>
          </w:p>
          <w:p w14:paraId="10570866" w14:textId="77777777" w:rsidR="00FC7FF4" w:rsidRDefault="00FC7FF4" w:rsidP="0075145C"/>
          <w:p w14:paraId="2C6AAF0E" w14:textId="5A94CA90" w:rsidR="00FC7FF4" w:rsidRDefault="00FC7FF4" w:rsidP="0075145C">
            <w:pPr>
              <w:rPr>
                <w:b/>
                <w:bCs/>
              </w:rPr>
            </w:pPr>
            <w:r w:rsidRPr="00FC7FF4">
              <w:rPr>
                <w:b/>
                <w:bCs/>
              </w:rPr>
              <w:t>Storage</w:t>
            </w:r>
            <w:r>
              <w:rPr>
                <w:b/>
                <w:bCs/>
              </w:rPr>
              <w:t>:</w:t>
            </w:r>
          </w:p>
          <w:p w14:paraId="4022623F" w14:textId="7923084F" w:rsidR="00FC7FF4" w:rsidRDefault="00FC7FF4" w:rsidP="0075145C">
            <w:r>
              <w:t xml:space="preserve">5 Gb of SSD space or equivalent for optimal performance </w:t>
            </w:r>
          </w:p>
          <w:p w14:paraId="118E1642" w14:textId="77777777" w:rsidR="00FC7FF4" w:rsidRDefault="00FC7FF4" w:rsidP="0075145C"/>
          <w:p w14:paraId="66EBE4E7" w14:textId="02280A90" w:rsidR="00FC7FF4" w:rsidRDefault="00FC7FF4" w:rsidP="0075145C">
            <w:pPr>
              <w:rPr>
                <w:b/>
                <w:bCs/>
              </w:rPr>
            </w:pPr>
            <w:r w:rsidRPr="00FC7FF4">
              <w:rPr>
                <w:b/>
                <w:bCs/>
              </w:rPr>
              <w:t>GPU</w:t>
            </w:r>
            <w:r>
              <w:rPr>
                <w:b/>
                <w:bCs/>
              </w:rPr>
              <w:t>:</w:t>
            </w:r>
          </w:p>
          <w:p w14:paraId="5F73135C" w14:textId="77777777" w:rsidR="000B65FA" w:rsidRDefault="00FC7FF4" w:rsidP="0075145C">
            <w:r>
              <w:t xml:space="preserve">Intel Iris Xe with </w:t>
            </w:r>
            <w:r w:rsidR="000B65FA">
              <w:t xml:space="preserve">1.30 </w:t>
            </w:r>
            <w:proofErr w:type="spellStart"/>
            <w:r w:rsidR="000B65FA">
              <w:t>Ghz</w:t>
            </w:r>
            <w:proofErr w:type="spellEnd"/>
            <w:r w:rsidR="000B65FA">
              <w:t xml:space="preserve">/ Radeon Graphics 2.00 </w:t>
            </w:r>
            <w:proofErr w:type="spellStart"/>
            <w:r w:rsidR="000B65FA">
              <w:t>Ghz</w:t>
            </w:r>
            <w:proofErr w:type="spellEnd"/>
          </w:p>
          <w:p w14:paraId="7D67E636" w14:textId="77777777" w:rsidR="000B65FA" w:rsidRDefault="000B65FA" w:rsidP="0075145C"/>
          <w:p w14:paraId="5C543A88" w14:textId="77777777" w:rsidR="000B65FA" w:rsidRPr="000B65FA" w:rsidRDefault="000B65FA" w:rsidP="0075145C">
            <w:pPr>
              <w:rPr>
                <w:b/>
                <w:bCs/>
              </w:rPr>
            </w:pPr>
            <w:r w:rsidRPr="000B65FA">
              <w:rPr>
                <w:b/>
                <w:bCs/>
              </w:rPr>
              <w:t xml:space="preserve">Screen Resolution: </w:t>
            </w:r>
          </w:p>
          <w:p w14:paraId="34F47F63" w14:textId="0C40F50E" w:rsidR="00FC7FF4" w:rsidRDefault="000B65FA" w:rsidP="0075145C">
            <w:r>
              <w:t>1920 x 1080</w:t>
            </w:r>
          </w:p>
          <w:p w14:paraId="7EB4D59D" w14:textId="77777777" w:rsidR="000B65FA" w:rsidRDefault="000B65FA" w:rsidP="0075145C"/>
          <w:p w14:paraId="4A67EC14" w14:textId="1D8A311F" w:rsidR="000B65FA" w:rsidRDefault="000B65FA" w:rsidP="0075145C">
            <w:pPr>
              <w:rPr>
                <w:b/>
                <w:bCs/>
              </w:rPr>
            </w:pPr>
            <w:r w:rsidRPr="000B65FA">
              <w:rPr>
                <w:b/>
                <w:bCs/>
              </w:rPr>
              <w:t xml:space="preserve">Network Connectivity: </w:t>
            </w:r>
          </w:p>
          <w:p w14:paraId="3E31039B" w14:textId="0D9F5262" w:rsidR="000B65FA" w:rsidRPr="000B65FA" w:rsidRDefault="000B65FA" w:rsidP="0075145C">
            <w:r>
              <w:t>Minimum download speed of 1Mpbs</w:t>
            </w:r>
          </w:p>
          <w:p w14:paraId="20610DB2" w14:textId="77777777" w:rsidR="000B65FA" w:rsidRDefault="000B65FA" w:rsidP="0075145C">
            <w:pPr>
              <w:rPr>
                <w:b/>
                <w:bCs/>
              </w:rPr>
            </w:pPr>
          </w:p>
          <w:p w14:paraId="1846966A" w14:textId="2734F5D3" w:rsidR="000B65FA" w:rsidRDefault="000B65FA" w:rsidP="0075145C">
            <w:pPr>
              <w:rPr>
                <w:b/>
                <w:bCs/>
              </w:rPr>
            </w:pPr>
            <w:r>
              <w:rPr>
                <w:b/>
                <w:bCs/>
              </w:rPr>
              <w:t xml:space="preserve">Peripheral Devices: </w:t>
            </w:r>
          </w:p>
          <w:p w14:paraId="5B14000A" w14:textId="3FC5F030" w:rsidR="000B65FA" w:rsidRPr="000B65FA" w:rsidRDefault="000B65FA" w:rsidP="0075145C">
            <w:r>
              <w:t>Camera with at least 5MP lens and autofocus.</w:t>
            </w:r>
          </w:p>
          <w:p w14:paraId="4BD46294" w14:textId="77777777" w:rsidR="000B65FA" w:rsidRPr="00FC7FF4" w:rsidRDefault="000B65FA" w:rsidP="0075145C"/>
          <w:p w14:paraId="4411BB06" w14:textId="77777777" w:rsidR="00FC7FF4" w:rsidRPr="00FC7FF4" w:rsidRDefault="00FC7FF4" w:rsidP="0075145C">
            <w:pPr>
              <w:rPr>
                <w:b/>
                <w:bCs/>
              </w:rPr>
            </w:pPr>
          </w:p>
          <w:p w14:paraId="5F756981" w14:textId="3EED33AB" w:rsidR="0075145C" w:rsidRPr="0075145C" w:rsidRDefault="0075145C" w:rsidP="0075145C"/>
        </w:tc>
        <w:tc>
          <w:tcPr>
            <w:tcW w:w="20" w:type="dxa"/>
          </w:tcPr>
          <w:p w14:paraId="365D5893" w14:textId="77777777" w:rsidR="009B2968" w:rsidRDefault="009B2968" w:rsidP="000B65FA">
            <w:pPr>
              <w:ind w:left="-284" w:hanging="953"/>
            </w:pPr>
          </w:p>
        </w:tc>
      </w:tr>
    </w:tbl>
    <w:p w14:paraId="63140C18" w14:textId="3DC2CF4B" w:rsidR="009B2968" w:rsidRDefault="003F05A3" w:rsidP="003F05A3">
      <w:pPr>
        <w:pStyle w:val="Heading5"/>
      </w:pPr>
      <w:r>
        <w:t>Software requirements (Desktop)</w:t>
      </w:r>
    </w:p>
    <w:p w14:paraId="05E5C99F" w14:textId="3089E987" w:rsidR="003F05A3" w:rsidRPr="003F05A3" w:rsidRDefault="003F05A3" w:rsidP="003F05A3">
      <w:pPr>
        <w:rPr>
          <w:b/>
          <w:bCs/>
        </w:rPr>
      </w:pPr>
      <w:r w:rsidRPr="003F05A3">
        <w:rPr>
          <w:b/>
          <w:bCs/>
        </w:rPr>
        <w:t>Operating System:</w:t>
      </w:r>
    </w:p>
    <w:p w14:paraId="22CB6C89" w14:textId="16F9485B" w:rsidR="003F05A3" w:rsidRDefault="003F05A3" w:rsidP="003F05A3">
      <w:r>
        <w:t>Windows 8/10/11</w:t>
      </w:r>
    </w:p>
    <w:p w14:paraId="2CBEECBF" w14:textId="746502DB" w:rsidR="003F05A3" w:rsidRDefault="003F05A3" w:rsidP="003F05A3">
      <w:r>
        <w:t>MacOS Monterey/Big Sur/Catalina/Mojave</w:t>
      </w:r>
    </w:p>
    <w:p w14:paraId="204BFC4F" w14:textId="1DE623DB" w:rsidR="003F05A3" w:rsidRDefault="003F05A3" w:rsidP="003F05A3">
      <w:r>
        <w:t xml:space="preserve">Ubuntu </w:t>
      </w:r>
      <w:proofErr w:type="spellStart"/>
      <w:r>
        <w:t>Jammy</w:t>
      </w:r>
      <w:proofErr w:type="spellEnd"/>
      <w:r>
        <w:t xml:space="preserve"> Jellyfish/Mantic Minotaur</w:t>
      </w:r>
    </w:p>
    <w:p w14:paraId="255A58A6" w14:textId="0637C1FC" w:rsidR="003F05A3" w:rsidRPr="003F05A3" w:rsidRDefault="003F05A3" w:rsidP="003F05A3"/>
    <w:p w14:paraId="1320DB4C" w14:textId="77777777" w:rsidR="00211CE6" w:rsidRDefault="00211CE6" w:rsidP="00211CE6">
      <w:pPr>
        <w:pStyle w:val="GraphicAnchor"/>
      </w:pPr>
    </w:p>
    <w:p w14:paraId="7A753DA4" w14:textId="14F41861" w:rsidR="000B65FA" w:rsidRDefault="000B65FA">
      <w:r>
        <w:br w:type="page"/>
      </w:r>
    </w:p>
    <w:p w14:paraId="0142EB16" w14:textId="77777777" w:rsidR="000B65FA" w:rsidRDefault="000B65FA" w:rsidP="000B65FA">
      <w:pPr>
        <w:pStyle w:val="Heading1"/>
      </w:pPr>
      <w:bookmarkStart w:id="18" w:name="_Toc150179586"/>
      <w:r>
        <w:lastRenderedPageBreak/>
        <w:t>System Requirements</w:t>
      </w:r>
      <w:bookmarkEnd w:id="18"/>
    </w:p>
    <w:p w14:paraId="7357EB7F" w14:textId="07F7A89C" w:rsidR="000B65FA" w:rsidRDefault="000B65FA"/>
    <w:p w14:paraId="42B7AE71" w14:textId="580469DE" w:rsidR="000B65FA" w:rsidRDefault="000B65FA" w:rsidP="000B65FA">
      <w:pPr>
        <w:pStyle w:val="Heading5"/>
      </w:pPr>
      <w:r>
        <w:t>Hardware requirements (Mobile)</w:t>
      </w:r>
    </w:p>
    <w:p w14:paraId="0B0FF8E4" w14:textId="77777777" w:rsidR="000B65FA" w:rsidRPr="000B65FA" w:rsidRDefault="000B65FA" w:rsidP="000B65FA"/>
    <w:p w14:paraId="59956941" w14:textId="77777777" w:rsidR="000B65FA" w:rsidRPr="0075145C" w:rsidRDefault="000B65FA" w:rsidP="000B65FA">
      <w:pPr>
        <w:rPr>
          <w:b/>
          <w:bCs/>
          <w:sz w:val="28"/>
          <w:szCs w:val="28"/>
        </w:rPr>
      </w:pPr>
      <w:r w:rsidRPr="0075145C">
        <w:rPr>
          <w:b/>
          <w:bCs/>
          <w:sz w:val="28"/>
          <w:szCs w:val="28"/>
        </w:rPr>
        <w:t xml:space="preserve">Processor (CPU): </w:t>
      </w:r>
    </w:p>
    <w:p w14:paraId="53F3BC9A" w14:textId="58983ABF" w:rsidR="000B65FA" w:rsidRDefault="000B65FA" w:rsidP="000B65FA">
      <w:r>
        <w:t xml:space="preserve">Equivalent </w:t>
      </w:r>
      <w:r w:rsidR="00FD1391">
        <w:t xml:space="preserve">to </w:t>
      </w:r>
      <w:proofErr w:type="spellStart"/>
      <w:r w:rsidR="00FD1391">
        <w:t>Mediatek</w:t>
      </w:r>
      <w:proofErr w:type="spellEnd"/>
      <w:r w:rsidR="00C12C45">
        <w:rPr>
          <w:rStyle w:val="a-list-item"/>
        </w:rPr>
        <w:t xml:space="preserve"> MT6765 Helio P35 (12nm)</w:t>
      </w:r>
      <w:r>
        <w:t xml:space="preserve">/ </w:t>
      </w:r>
      <w:r w:rsidR="00C12C45">
        <w:t>A15 Bionic</w:t>
      </w:r>
    </w:p>
    <w:p w14:paraId="48973F8E" w14:textId="77777777" w:rsidR="000B65FA" w:rsidRDefault="000B65FA" w:rsidP="000B65FA"/>
    <w:p w14:paraId="6D6DFBBB" w14:textId="77777777" w:rsidR="000B65FA" w:rsidRDefault="000B65FA" w:rsidP="000B65FA">
      <w:pPr>
        <w:rPr>
          <w:b/>
          <w:bCs/>
        </w:rPr>
      </w:pPr>
      <w:r>
        <w:t xml:space="preserve"> </w:t>
      </w:r>
      <w:r w:rsidRPr="00FC7FF4">
        <w:rPr>
          <w:b/>
          <w:bCs/>
        </w:rPr>
        <w:t>Memory (RAM):</w:t>
      </w:r>
    </w:p>
    <w:p w14:paraId="2F5F2A46" w14:textId="6F9F407A" w:rsidR="000B65FA" w:rsidRDefault="000B65FA" w:rsidP="000B65FA">
      <w:r>
        <w:t xml:space="preserve">A minimum of </w:t>
      </w:r>
      <w:r w:rsidR="00C12C45">
        <w:t>2</w:t>
      </w:r>
      <w:r>
        <w:t xml:space="preserve"> Gb </w:t>
      </w:r>
    </w:p>
    <w:p w14:paraId="70E58449" w14:textId="77777777" w:rsidR="000B65FA" w:rsidRDefault="000B65FA" w:rsidP="000B65FA"/>
    <w:p w14:paraId="3010E1F3" w14:textId="77777777" w:rsidR="000B65FA" w:rsidRDefault="000B65FA" w:rsidP="000B65FA">
      <w:pPr>
        <w:rPr>
          <w:b/>
          <w:bCs/>
        </w:rPr>
      </w:pPr>
      <w:r w:rsidRPr="00FC7FF4">
        <w:rPr>
          <w:b/>
          <w:bCs/>
        </w:rPr>
        <w:t>Storage</w:t>
      </w:r>
      <w:r>
        <w:rPr>
          <w:b/>
          <w:bCs/>
        </w:rPr>
        <w:t>:</w:t>
      </w:r>
    </w:p>
    <w:p w14:paraId="12B903D1" w14:textId="20074E5B" w:rsidR="000B65FA" w:rsidRDefault="00C12C45" w:rsidP="000B65FA">
      <w:r>
        <w:t>800</w:t>
      </w:r>
      <w:r w:rsidR="000B65FA">
        <w:t xml:space="preserve"> </w:t>
      </w:r>
      <w:r>
        <w:t>Mb</w:t>
      </w:r>
    </w:p>
    <w:p w14:paraId="5ED428EA" w14:textId="77777777" w:rsidR="000B65FA" w:rsidRDefault="000B65FA" w:rsidP="000B65FA"/>
    <w:p w14:paraId="0C32777F" w14:textId="77777777" w:rsidR="000B65FA" w:rsidRDefault="000B65FA" w:rsidP="000B65FA">
      <w:pPr>
        <w:rPr>
          <w:b/>
          <w:bCs/>
        </w:rPr>
      </w:pPr>
      <w:r w:rsidRPr="00FC7FF4">
        <w:rPr>
          <w:b/>
          <w:bCs/>
        </w:rPr>
        <w:t>GPU</w:t>
      </w:r>
      <w:r>
        <w:rPr>
          <w:b/>
          <w:bCs/>
        </w:rPr>
        <w:t>:</w:t>
      </w:r>
    </w:p>
    <w:p w14:paraId="4A2F9379" w14:textId="7B317BCF" w:rsidR="000B65FA" w:rsidRDefault="00C12C45" w:rsidP="000B65FA">
      <w:pPr>
        <w:rPr>
          <w:rStyle w:val="a-list-item"/>
        </w:rPr>
      </w:pPr>
      <w:proofErr w:type="spellStart"/>
      <w:r>
        <w:rPr>
          <w:rStyle w:val="a-list-item"/>
        </w:rPr>
        <w:t>PowerVR</w:t>
      </w:r>
      <w:proofErr w:type="spellEnd"/>
      <w:r>
        <w:rPr>
          <w:rStyle w:val="a-list-item"/>
        </w:rPr>
        <w:t xml:space="preserve"> GE8320</w:t>
      </w:r>
    </w:p>
    <w:p w14:paraId="1B9CA31C" w14:textId="77777777" w:rsidR="00C12C45" w:rsidRDefault="00C12C45" w:rsidP="000B65FA"/>
    <w:p w14:paraId="1E396E6A" w14:textId="77777777" w:rsidR="000B65FA" w:rsidRPr="000B65FA" w:rsidRDefault="000B65FA" w:rsidP="000B65FA">
      <w:pPr>
        <w:rPr>
          <w:b/>
          <w:bCs/>
        </w:rPr>
      </w:pPr>
      <w:r w:rsidRPr="000B65FA">
        <w:rPr>
          <w:b/>
          <w:bCs/>
        </w:rPr>
        <w:t xml:space="preserve">Screen Resolution: </w:t>
      </w:r>
    </w:p>
    <w:p w14:paraId="65A9D819" w14:textId="1A617081" w:rsidR="000B65FA" w:rsidRDefault="00C12C45" w:rsidP="000B65FA">
      <w:pPr>
        <w:rPr>
          <w:rStyle w:val="a-list-item"/>
        </w:rPr>
      </w:pPr>
      <w:r>
        <w:rPr>
          <w:rStyle w:val="a-list-item"/>
        </w:rPr>
        <w:t>720 x 1334</w:t>
      </w:r>
    </w:p>
    <w:p w14:paraId="4AB87D36" w14:textId="77777777" w:rsidR="00C12C45" w:rsidRDefault="00C12C45" w:rsidP="000B65FA"/>
    <w:p w14:paraId="3FD41903" w14:textId="77777777" w:rsidR="000B65FA" w:rsidRDefault="000B65FA" w:rsidP="000B65FA">
      <w:pPr>
        <w:rPr>
          <w:b/>
          <w:bCs/>
        </w:rPr>
      </w:pPr>
      <w:r w:rsidRPr="000B65FA">
        <w:rPr>
          <w:b/>
          <w:bCs/>
        </w:rPr>
        <w:t xml:space="preserve">Network Connectivity: </w:t>
      </w:r>
    </w:p>
    <w:p w14:paraId="46D07170" w14:textId="77777777" w:rsidR="000B65FA" w:rsidRPr="000B65FA" w:rsidRDefault="000B65FA" w:rsidP="000B65FA">
      <w:r>
        <w:t>Minimum download speed of 1Mpbs</w:t>
      </w:r>
    </w:p>
    <w:p w14:paraId="459CBE5D" w14:textId="77777777" w:rsidR="000B65FA" w:rsidRDefault="000B65FA" w:rsidP="000B65FA">
      <w:pPr>
        <w:rPr>
          <w:b/>
          <w:bCs/>
        </w:rPr>
      </w:pPr>
    </w:p>
    <w:p w14:paraId="293FC61C" w14:textId="77777777" w:rsidR="000B65FA" w:rsidRDefault="000B65FA" w:rsidP="000B65FA">
      <w:pPr>
        <w:rPr>
          <w:b/>
          <w:bCs/>
        </w:rPr>
      </w:pPr>
      <w:r>
        <w:rPr>
          <w:b/>
          <w:bCs/>
        </w:rPr>
        <w:t xml:space="preserve">Peripheral Devices: </w:t>
      </w:r>
    </w:p>
    <w:p w14:paraId="0E9FEF39" w14:textId="37CA17AF" w:rsidR="000B65FA" w:rsidRPr="000B65FA" w:rsidRDefault="00C12C45" w:rsidP="000B65FA">
      <w:r>
        <w:t xml:space="preserve">Front Facing </w:t>
      </w:r>
      <w:r w:rsidR="000B65FA">
        <w:t>Camera with at least 5MP lens and autofocus.</w:t>
      </w:r>
    </w:p>
    <w:p w14:paraId="4068F10B" w14:textId="77777777" w:rsidR="000B65FA" w:rsidRDefault="000B65FA"/>
    <w:p w14:paraId="3FA8FE76" w14:textId="77777777" w:rsidR="003F05A3" w:rsidRDefault="003F05A3"/>
    <w:p w14:paraId="36ABDE06" w14:textId="75F72E30" w:rsidR="003F05A3" w:rsidRDefault="003F05A3" w:rsidP="003F05A3">
      <w:pPr>
        <w:pStyle w:val="Heading5"/>
      </w:pPr>
      <w:r>
        <w:t>Software requirements (Mobile)</w:t>
      </w:r>
    </w:p>
    <w:p w14:paraId="4048748B" w14:textId="0AD2EB14" w:rsidR="003F05A3" w:rsidRDefault="003F05A3">
      <w:pPr>
        <w:rPr>
          <w:b/>
          <w:bCs/>
        </w:rPr>
      </w:pPr>
      <w:r>
        <w:rPr>
          <w:b/>
          <w:bCs/>
        </w:rPr>
        <w:t>Operating System:</w:t>
      </w:r>
    </w:p>
    <w:p w14:paraId="4E29514D" w14:textId="5F7B6D3B" w:rsidR="003F05A3" w:rsidRDefault="003F05A3">
      <w:r>
        <w:t>Apple iOS 15/16/17</w:t>
      </w:r>
    </w:p>
    <w:p w14:paraId="18158946" w14:textId="217E1DAF" w:rsidR="003F05A3" w:rsidRPr="003F05A3" w:rsidRDefault="003F05A3">
      <w:r>
        <w:t>Android 11/12/13/14</w:t>
      </w:r>
    </w:p>
    <w:tbl>
      <w:tblPr>
        <w:tblStyle w:val="TableGrid"/>
        <w:tblpPr w:leftFromText="180" w:rightFromText="180" w:vertAnchor="text" w:tblpY="1"/>
        <w:tblOverlap w:val="never"/>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0"/>
        <w:gridCol w:w="8635"/>
        <w:gridCol w:w="25"/>
        <w:gridCol w:w="680"/>
      </w:tblGrid>
      <w:tr w:rsidR="00211CE6" w14:paraId="35899F91" w14:textId="77777777" w:rsidTr="008555E3">
        <w:trPr>
          <w:trHeight w:val="6115"/>
        </w:trPr>
        <w:tc>
          <w:tcPr>
            <w:tcW w:w="9356" w:type="dxa"/>
            <w:gridSpan w:val="4"/>
          </w:tcPr>
          <w:p w14:paraId="1F4842BF" w14:textId="77777777" w:rsidR="00211CE6" w:rsidRDefault="00F903D3" w:rsidP="005550E1">
            <w:pPr>
              <w:pStyle w:val="Heading1"/>
            </w:pPr>
            <w:bookmarkStart w:id="19" w:name="_Toc150179587"/>
            <w:r>
              <w:lastRenderedPageBreak/>
              <w:t>Installation Procedures</w:t>
            </w:r>
            <w:bookmarkEnd w:id="19"/>
          </w:p>
          <w:p w14:paraId="43FD52FF" w14:textId="77777777" w:rsidR="00F903D3" w:rsidRDefault="00F903D3" w:rsidP="005550E1"/>
          <w:p w14:paraId="7F431E3F" w14:textId="77777777" w:rsidR="00F903D3" w:rsidRPr="008555E3" w:rsidRDefault="00F903D3" w:rsidP="005550E1">
            <w:pPr>
              <w:spacing w:before="100" w:beforeAutospacing="1" w:after="100" w:afterAutospacing="1"/>
              <w:rPr>
                <w:rFonts w:eastAsia="Times New Roman" w:cs="Times New Roman"/>
              </w:rPr>
            </w:pPr>
            <w:r w:rsidRPr="008555E3">
              <w:rPr>
                <w:rFonts w:eastAsia="Times New Roman" w:cs="Times New Roman"/>
                <w:b/>
                <w:bCs/>
              </w:rPr>
              <w:t>Installing Visual Studio Code (VS Code):</w:t>
            </w:r>
          </w:p>
          <w:p w14:paraId="4CEC4555" w14:textId="77777777" w:rsidR="00F903D3" w:rsidRPr="008555E3" w:rsidRDefault="00F903D3" w:rsidP="005550E1">
            <w:pPr>
              <w:numPr>
                <w:ilvl w:val="0"/>
                <w:numId w:val="2"/>
              </w:numPr>
              <w:spacing w:before="100" w:beforeAutospacing="1" w:after="100" w:afterAutospacing="1"/>
              <w:rPr>
                <w:rFonts w:eastAsia="Times New Roman" w:cs="Times New Roman"/>
              </w:rPr>
            </w:pPr>
            <w:r w:rsidRPr="008555E3">
              <w:rPr>
                <w:rFonts w:eastAsia="Times New Roman" w:cs="Times New Roman"/>
                <w:b/>
                <w:bCs/>
              </w:rPr>
              <w:t>Download VS Code:</w:t>
            </w:r>
          </w:p>
          <w:p w14:paraId="1F2C9DD4" w14:textId="77777777" w:rsidR="00F903D3" w:rsidRPr="008555E3" w:rsidRDefault="00F903D3" w:rsidP="005550E1">
            <w:pPr>
              <w:numPr>
                <w:ilvl w:val="1"/>
                <w:numId w:val="2"/>
              </w:numPr>
              <w:spacing w:before="100" w:beforeAutospacing="1" w:after="100" w:afterAutospacing="1"/>
              <w:rPr>
                <w:rFonts w:eastAsia="Times New Roman" w:cs="Times New Roman"/>
              </w:rPr>
            </w:pPr>
            <w:r w:rsidRPr="008555E3">
              <w:rPr>
                <w:rFonts w:eastAsia="Times New Roman" w:cs="Times New Roman"/>
              </w:rPr>
              <w:t xml:space="preserve">Visit the official Visual Studio Code website at </w:t>
            </w:r>
            <w:hyperlink r:id="rId15" w:tgtFrame="_new" w:history="1">
              <w:r w:rsidRPr="008555E3">
                <w:rPr>
                  <w:rFonts w:eastAsia="Times New Roman" w:cs="Times New Roman"/>
                  <w:color w:val="0000FF"/>
                  <w:u w:val="single"/>
                </w:rPr>
                <w:t>https://code.visualstudio.com/</w:t>
              </w:r>
            </w:hyperlink>
            <w:r w:rsidRPr="008555E3">
              <w:rPr>
                <w:rFonts w:eastAsia="Times New Roman" w:cs="Times New Roman"/>
              </w:rPr>
              <w:t>.</w:t>
            </w:r>
          </w:p>
          <w:p w14:paraId="0DAFA097" w14:textId="77777777" w:rsidR="00F903D3" w:rsidRPr="008555E3" w:rsidRDefault="00F903D3" w:rsidP="005550E1">
            <w:pPr>
              <w:numPr>
                <w:ilvl w:val="1"/>
                <w:numId w:val="2"/>
              </w:numPr>
              <w:spacing w:before="100" w:beforeAutospacing="1" w:after="100" w:afterAutospacing="1"/>
              <w:rPr>
                <w:rFonts w:eastAsia="Times New Roman" w:cs="Times New Roman"/>
              </w:rPr>
            </w:pPr>
            <w:r w:rsidRPr="008555E3">
              <w:rPr>
                <w:rFonts w:eastAsia="Times New Roman" w:cs="Times New Roman"/>
              </w:rPr>
              <w:t>Click on the "Download" button to download the installer for your operating system (e.g., Windows, macOS, or Linux).</w:t>
            </w:r>
          </w:p>
          <w:p w14:paraId="25B07AC7" w14:textId="77777777" w:rsidR="00F903D3" w:rsidRPr="008555E3" w:rsidRDefault="00F903D3" w:rsidP="005550E1">
            <w:pPr>
              <w:numPr>
                <w:ilvl w:val="0"/>
                <w:numId w:val="2"/>
              </w:numPr>
              <w:spacing w:before="100" w:beforeAutospacing="1" w:after="100" w:afterAutospacing="1"/>
              <w:rPr>
                <w:rFonts w:eastAsia="Times New Roman" w:cs="Times New Roman"/>
              </w:rPr>
            </w:pPr>
            <w:r w:rsidRPr="008555E3">
              <w:rPr>
                <w:rFonts w:eastAsia="Times New Roman" w:cs="Times New Roman"/>
                <w:b/>
                <w:bCs/>
              </w:rPr>
              <w:t>Install VS Code:</w:t>
            </w:r>
          </w:p>
          <w:p w14:paraId="7E62E76D" w14:textId="77777777" w:rsidR="00F903D3" w:rsidRPr="008555E3" w:rsidRDefault="00F903D3" w:rsidP="005550E1">
            <w:pPr>
              <w:numPr>
                <w:ilvl w:val="1"/>
                <w:numId w:val="2"/>
              </w:numPr>
              <w:spacing w:before="100" w:beforeAutospacing="1" w:after="100" w:afterAutospacing="1"/>
              <w:rPr>
                <w:rFonts w:eastAsia="Times New Roman" w:cs="Times New Roman"/>
              </w:rPr>
            </w:pPr>
            <w:r w:rsidRPr="008555E3">
              <w:rPr>
                <w:rFonts w:eastAsia="Times New Roman" w:cs="Times New Roman"/>
              </w:rPr>
              <w:t>Once the installer is downloaded, run the installer executable.</w:t>
            </w:r>
          </w:p>
          <w:p w14:paraId="33553736" w14:textId="77777777" w:rsidR="00F903D3" w:rsidRPr="008555E3" w:rsidRDefault="00F903D3" w:rsidP="005550E1">
            <w:pPr>
              <w:numPr>
                <w:ilvl w:val="1"/>
                <w:numId w:val="2"/>
              </w:numPr>
              <w:spacing w:before="100" w:beforeAutospacing="1" w:after="100" w:afterAutospacing="1"/>
              <w:rPr>
                <w:rFonts w:eastAsia="Times New Roman" w:cs="Times New Roman"/>
              </w:rPr>
            </w:pPr>
            <w:r w:rsidRPr="008555E3">
              <w:rPr>
                <w:rFonts w:eastAsia="Times New Roman" w:cs="Times New Roman"/>
              </w:rPr>
              <w:t>Follow the on-screen instructions to install VS Code, including accepting the license agreement.</w:t>
            </w:r>
          </w:p>
          <w:p w14:paraId="6733DAC5" w14:textId="77777777" w:rsidR="00F903D3" w:rsidRPr="008555E3" w:rsidRDefault="00F903D3" w:rsidP="005550E1">
            <w:pPr>
              <w:numPr>
                <w:ilvl w:val="1"/>
                <w:numId w:val="2"/>
              </w:numPr>
              <w:spacing w:before="100" w:beforeAutospacing="1" w:after="100" w:afterAutospacing="1"/>
              <w:rPr>
                <w:rFonts w:eastAsia="Times New Roman" w:cs="Times New Roman"/>
              </w:rPr>
            </w:pPr>
            <w:r w:rsidRPr="008555E3">
              <w:rPr>
                <w:rFonts w:eastAsia="Times New Roman" w:cs="Times New Roman"/>
              </w:rPr>
              <w:t>Choose your preferred installation settings and location (you can usually leave the default settings as they are).</w:t>
            </w:r>
          </w:p>
          <w:p w14:paraId="4B5CB4B2" w14:textId="77777777" w:rsidR="00F903D3" w:rsidRPr="008555E3" w:rsidRDefault="00F903D3" w:rsidP="005550E1">
            <w:pPr>
              <w:numPr>
                <w:ilvl w:val="0"/>
                <w:numId w:val="2"/>
              </w:numPr>
              <w:spacing w:before="100" w:beforeAutospacing="1" w:after="100" w:afterAutospacing="1"/>
              <w:rPr>
                <w:rFonts w:eastAsia="Times New Roman" w:cs="Times New Roman"/>
              </w:rPr>
            </w:pPr>
            <w:r w:rsidRPr="008555E3">
              <w:rPr>
                <w:rFonts w:eastAsia="Times New Roman" w:cs="Times New Roman"/>
                <w:b/>
                <w:bCs/>
              </w:rPr>
              <w:t>Launch VS Code:</w:t>
            </w:r>
          </w:p>
          <w:p w14:paraId="3E8CF78B" w14:textId="77777777" w:rsidR="00F903D3" w:rsidRPr="008555E3" w:rsidRDefault="00F903D3" w:rsidP="005550E1">
            <w:pPr>
              <w:numPr>
                <w:ilvl w:val="1"/>
                <w:numId w:val="2"/>
              </w:numPr>
              <w:spacing w:before="100" w:beforeAutospacing="1" w:after="100" w:afterAutospacing="1"/>
              <w:rPr>
                <w:rFonts w:eastAsia="Times New Roman" w:cs="Times New Roman"/>
              </w:rPr>
            </w:pPr>
            <w:r w:rsidRPr="008555E3">
              <w:rPr>
                <w:rFonts w:eastAsia="Times New Roman" w:cs="Times New Roman"/>
              </w:rPr>
              <w:t>After installation, you can launch VS Code from your system's application menu or desktop shortcut.</w:t>
            </w:r>
          </w:p>
          <w:p w14:paraId="41015208" w14:textId="77777777" w:rsidR="00F903D3" w:rsidRPr="008555E3" w:rsidRDefault="00F903D3" w:rsidP="005550E1">
            <w:pPr>
              <w:spacing w:before="100" w:beforeAutospacing="1" w:after="100" w:afterAutospacing="1"/>
              <w:rPr>
                <w:rFonts w:eastAsia="Times New Roman" w:cs="Times New Roman"/>
              </w:rPr>
            </w:pPr>
            <w:r w:rsidRPr="008555E3">
              <w:rPr>
                <w:rFonts w:eastAsia="Times New Roman" w:cs="Times New Roman"/>
                <w:b/>
                <w:bCs/>
              </w:rPr>
              <w:t xml:space="preserve">Installing Node.js and </w:t>
            </w:r>
            <w:proofErr w:type="spellStart"/>
            <w:r w:rsidRPr="008555E3">
              <w:rPr>
                <w:rFonts w:eastAsia="Times New Roman" w:cs="Times New Roman"/>
                <w:b/>
                <w:bCs/>
              </w:rPr>
              <w:t>npm</w:t>
            </w:r>
            <w:proofErr w:type="spellEnd"/>
            <w:r w:rsidRPr="008555E3">
              <w:rPr>
                <w:rFonts w:eastAsia="Times New Roman" w:cs="Times New Roman"/>
                <w:b/>
                <w:bCs/>
              </w:rPr>
              <w:t>:</w:t>
            </w:r>
          </w:p>
          <w:p w14:paraId="6AB4E222" w14:textId="77777777" w:rsidR="00F903D3" w:rsidRPr="008555E3" w:rsidRDefault="00F903D3" w:rsidP="005550E1">
            <w:pPr>
              <w:numPr>
                <w:ilvl w:val="0"/>
                <w:numId w:val="3"/>
              </w:numPr>
              <w:spacing w:before="100" w:beforeAutospacing="1" w:after="100" w:afterAutospacing="1"/>
              <w:rPr>
                <w:rFonts w:eastAsia="Times New Roman" w:cs="Times New Roman"/>
              </w:rPr>
            </w:pPr>
            <w:r w:rsidRPr="008555E3">
              <w:rPr>
                <w:rFonts w:eastAsia="Times New Roman" w:cs="Times New Roman"/>
                <w:b/>
                <w:bCs/>
              </w:rPr>
              <w:t>Download Node.js:</w:t>
            </w:r>
          </w:p>
          <w:p w14:paraId="38541B67" w14:textId="77777777" w:rsidR="00F903D3" w:rsidRPr="008555E3" w:rsidRDefault="00F903D3" w:rsidP="005550E1">
            <w:pPr>
              <w:numPr>
                <w:ilvl w:val="1"/>
                <w:numId w:val="3"/>
              </w:numPr>
              <w:spacing w:before="100" w:beforeAutospacing="1" w:after="100" w:afterAutospacing="1"/>
              <w:rPr>
                <w:rFonts w:eastAsia="Times New Roman" w:cs="Times New Roman"/>
              </w:rPr>
            </w:pPr>
            <w:r w:rsidRPr="008555E3">
              <w:rPr>
                <w:rFonts w:eastAsia="Times New Roman" w:cs="Times New Roman"/>
              </w:rPr>
              <w:t xml:space="preserve">Open your web browser and visit the official Node.js website at </w:t>
            </w:r>
            <w:hyperlink r:id="rId16" w:tgtFrame="_new" w:history="1">
              <w:r w:rsidRPr="008555E3">
                <w:rPr>
                  <w:rFonts w:eastAsia="Times New Roman" w:cs="Times New Roman"/>
                  <w:color w:val="0000FF"/>
                  <w:u w:val="single"/>
                </w:rPr>
                <w:t>https://nodejs.org/</w:t>
              </w:r>
            </w:hyperlink>
            <w:r w:rsidRPr="008555E3">
              <w:rPr>
                <w:rFonts w:eastAsia="Times New Roman" w:cs="Times New Roman"/>
              </w:rPr>
              <w:t>.</w:t>
            </w:r>
          </w:p>
          <w:p w14:paraId="0DAC0B39" w14:textId="77777777" w:rsidR="00F903D3" w:rsidRPr="008555E3" w:rsidRDefault="00F903D3" w:rsidP="005550E1">
            <w:pPr>
              <w:numPr>
                <w:ilvl w:val="1"/>
                <w:numId w:val="3"/>
              </w:numPr>
              <w:spacing w:before="100" w:beforeAutospacing="1" w:after="100" w:afterAutospacing="1"/>
              <w:rPr>
                <w:rFonts w:eastAsia="Times New Roman" w:cs="Times New Roman"/>
              </w:rPr>
            </w:pPr>
            <w:r w:rsidRPr="008555E3">
              <w:rPr>
                <w:rFonts w:eastAsia="Times New Roman" w:cs="Times New Roman"/>
              </w:rPr>
              <w:t>On the website, you will see two versions: "LTS" (Long-Term Support) and "Current." It's generally recommended to install the LTS version for stability.</w:t>
            </w:r>
          </w:p>
          <w:p w14:paraId="1C374427" w14:textId="77777777" w:rsidR="00F903D3" w:rsidRPr="008555E3" w:rsidRDefault="00F903D3" w:rsidP="005550E1">
            <w:pPr>
              <w:numPr>
                <w:ilvl w:val="1"/>
                <w:numId w:val="3"/>
              </w:numPr>
              <w:spacing w:before="100" w:beforeAutospacing="1" w:after="100" w:afterAutospacing="1"/>
              <w:rPr>
                <w:rFonts w:eastAsia="Times New Roman" w:cs="Times New Roman"/>
              </w:rPr>
            </w:pPr>
            <w:r w:rsidRPr="008555E3">
              <w:rPr>
                <w:rFonts w:eastAsia="Times New Roman" w:cs="Times New Roman"/>
              </w:rPr>
              <w:t>Click on the "LTS" or "Current" version, depending on your preference.</w:t>
            </w:r>
          </w:p>
          <w:p w14:paraId="0F3E59B9" w14:textId="77777777" w:rsidR="00F903D3" w:rsidRPr="008555E3" w:rsidRDefault="00F903D3" w:rsidP="005550E1">
            <w:pPr>
              <w:numPr>
                <w:ilvl w:val="0"/>
                <w:numId w:val="3"/>
              </w:numPr>
              <w:spacing w:before="100" w:beforeAutospacing="1" w:after="100" w:afterAutospacing="1"/>
              <w:rPr>
                <w:rFonts w:eastAsia="Times New Roman" w:cs="Times New Roman"/>
              </w:rPr>
            </w:pPr>
            <w:r w:rsidRPr="008555E3">
              <w:rPr>
                <w:rFonts w:eastAsia="Times New Roman" w:cs="Times New Roman"/>
                <w:b/>
                <w:bCs/>
              </w:rPr>
              <w:t>Install Node.js:</w:t>
            </w:r>
          </w:p>
          <w:p w14:paraId="6604C19B" w14:textId="77777777" w:rsidR="00F903D3" w:rsidRPr="008555E3" w:rsidRDefault="00F903D3" w:rsidP="005550E1">
            <w:pPr>
              <w:numPr>
                <w:ilvl w:val="1"/>
                <w:numId w:val="3"/>
              </w:numPr>
              <w:spacing w:before="100" w:beforeAutospacing="1" w:after="100" w:afterAutospacing="1"/>
              <w:rPr>
                <w:rFonts w:eastAsia="Times New Roman" w:cs="Times New Roman"/>
              </w:rPr>
            </w:pPr>
            <w:r w:rsidRPr="008555E3">
              <w:rPr>
                <w:rFonts w:eastAsia="Times New Roman" w:cs="Times New Roman"/>
              </w:rPr>
              <w:t>Once the installer is downloaded, run the installer executable.</w:t>
            </w:r>
          </w:p>
          <w:p w14:paraId="5F844860" w14:textId="77777777" w:rsidR="00F903D3" w:rsidRPr="008555E3" w:rsidRDefault="00F903D3" w:rsidP="005550E1">
            <w:pPr>
              <w:numPr>
                <w:ilvl w:val="1"/>
                <w:numId w:val="3"/>
              </w:numPr>
              <w:spacing w:before="100" w:beforeAutospacing="1" w:after="100" w:afterAutospacing="1"/>
              <w:rPr>
                <w:rFonts w:eastAsia="Times New Roman" w:cs="Times New Roman"/>
              </w:rPr>
            </w:pPr>
            <w:r w:rsidRPr="008555E3">
              <w:rPr>
                <w:rFonts w:eastAsia="Times New Roman" w:cs="Times New Roman"/>
              </w:rPr>
              <w:t>Follow the installation wizard's instructions. You can typically use the default settings for a typical installation.</w:t>
            </w:r>
          </w:p>
          <w:p w14:paraId="70D96862" w14:textId="77777777" w:rsidR="00F903D3" w:rsidRPr="008555E3" w:rsidRDefault="00F903D3" w:rsidP="005550E1">
            <w:pPr>
              <w:numPr>
                <w:ilvl w:val="1"/>
                <w:numId w:val="3"/>
              </w:numPr>
              <w:spacing w:before="100" w:beforeAutospacing="1" w:after="100" w:afterAutospacing="1"/>
              <w:rPr>
                <w:rFonts w:eastAsia="Times New Roman" w:cs="Times New Roman"/>
              </w:rPr>
            </w:pPr>
            <w:r w:rsidRPr="008555E3">
              <w:rPr>
                <w:rFonts w:eastAsia="Times New Roman" w:cs="Times New Roman"/>
              </w:rPr>
              <w:t>During the installation process, you may be asked to accept the terms and conditions, so be sure to review and agree if prompted.</w:t>
            </w:r>
          </w:p>
          <w:p w14:paraId="5F866BD0" w14:textId="77777777" w:rsidR="00F903D3" w:rsidRPr="008555E3" w:rsidRDefault="00F903D3" w:rsidP="005550E1">
            <w:pPr>
              <w:numPr>
                <w:ilvl w:val="0"/>
                <w:numId w:val="3"/>
              </w:numPr>
              <w:spacing w:before="100" w:beforeAutospacing="1" w:after="100" w:afterAutospacing="1"/>
              <w:rPr>
                <w:rFonts w:eastAsia="Times New Roman" w:cs="Times New Roman"/>
              </w:rPr>
            </w:pPr>
            <w:r w:rsidRPr="008555E3">
              <w:rPr>
                <w:rFonts w:eastAsia="Times New Roman" w:cs="Times New Roman"/>
                <w:b/>
                <w:bCs/>
              </w:rPr>
              <w:t xml:space="preserve">Verify Node.js and </w:t>
            </w:r>
            <w:proofErr w:type="spellStart"/>
            <w:r w:rsidRPr="008555E3">
              <w:rPr>
                <w:rFonts w:eastAsia="Times New Roman" w:cs="Times New Roman"/>
                <w:b/>
                <w:bCs/>
              </w:rPr>
              <w:t>npm</w:t>
            </w:r>
            <w:proofErr w:type="spellEnd"/>
            <w:r w:rsidRPr="008555E3">
              <w:rPr>
                <w:rFonts w:eastAsia="Times New Roman" w:cs="Times New Roman"/>
                <w:b/>
                <w:bCs/>
              </w:rPr>
              <w:t xml:space="preserve"> Installation:</w:t>
            </w:r>
          </w:p>
          <w:p w14:paraId="42E30046" w14:textId="77777777" w:rsidR="00F903D3" w:rsidRPr="008555E3" w:rsidRDefault="00F903D3" w:rsidP="005550E1">
            <w:pPr>
              <w:numPr>
                <w:ilvl w:val="1"/>
                <w:numId w:val="3"/>
              </w:numPr>
              <w:spacing w:before="100" w:beforeAutospacing="1" w:after="100" w:afterAutospacing="1"/>
              <w:rPr>
                <w:rFonts w:eastAsia="Times New Roman" w:cs="Times New Roman"/>
              </w:rPr>
            </w:pPr>
            <w:r w:rsidRPr="008555E3">
              <w:rPr>
                <w:rFonts w:eastAsia="Times New Roman" w:cs="Times New Roman"/>
              </w:rPr>
              <w:t>Open a command prompt or terminal window.</w:t>
            </w:r>
          </w:p>
          <w:p w14:paraId="06C4CC13" w14:textId="7434A148" w:rsidR="00F903D3" w:rsidRPr="008555E3" w:rsidRDefault="00F903D3" w:rsidP="005550E1">
            <w:pPr>
              <w:numPr>
                <w:ilvl w:val="1"/>
                <w:numId w:val="3"/>
              </w:numPr>
              <w:spacing w:before="100" w:beforeAutospacing="1" w:after="100" w:afterAutospacing="1"/>
              <w:rPr>
                <w:rFonts w:eastAsia="Times New Roman" w:cs="Times New Roman"/>
              </w:rPr>
            </w:pPr>
            <w:r w:rsidRPr="008555E3">
              <w:rPr>
                <w:rFonts w:eastAsia="Times New Roman" w:cs="Times New Roman"/>
              </w:rPr>
              <w:t xml:space="preserve">To verify that Node.js and </w:t>
            </w:r>
            <w:proofErr w:type="spellStart"/>
            <w:r w:rsidRPr="008555E3">
              <w:rPr>
                <w:rFonts w:eastAsia="Times New Roman" w:cs="Times New Roman"/>
              </w:rPr>
              <w:t>npm</w:t>
            </w:r>
            <w:proofErr w:type="spellEnd"/>
            <w:r w:rsidRPr="008555E3">
              <w:rPr>
                <w:rFonts w:eastAsia="Times New Roman" w:cs="Times New Roman"/>
              </w:rPr>
              <w:t xml:space="preserve"> have been successfully installed, type the following commands and press Enter:</w:t>
            </w:r>
          </w:p>
          <w:p w14:paraId="46D5B50A" w14:textId="77777777" w:rsidR="00F903D3" w:rsidRPr="008555E3" w:rsidRDefault="00F903D3" w:rsidP="005550E1">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r w:rsidRPr="008555E3">
              <w:rPr>
                <w:rFonts w:eastAsia="Times New Roman" w:cs="Courier New"/>
                <w:sz w:val="20"/>
                <w:szCs w:val="20"/>
              </w:rPr>
              <w:t>node -v</w:t>
            </w:r>
          </w:p>
          <w:p w14:paraId="02C0458F" w14:textId="240BE650" w:rsidR="00F903D3" w:rsidRPr="008555E3" w:rsidRDefault="00F903D3" w:rsidP="008555E3">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rPr>
            </w:pPr>
            <w:proofErr w:type="spellStart"/>
            <w:r w:rsidRPr="008555E3">
              <w:rPr>
                <w:rFonts w:eastAsia="Times New Roman" w:cs="Courier New"/>
                <w:sz w:val="20"/>
                <w:szCs w:val="20"/>
              </w:rPr>
              <w:t>npm</w:t>
            </w:r>
            <w:proofErr w:type="spellEnd"/>
            <w:r w:rsidRPr="008555E3">
              <w:rPr>
                <w:rFonts w:eastAsia="Times New Roman" w:cs="Courier New"/>
                <w:sz w:val="20"/>
                <w:szCs w:val="20"/>
              </w:rPr>
              <w:t xml:space="preserve"> -v</w:t>
            </w:r>
          </w:p>
          <w:p w14:paraId="25393FC4" w14:textId="77777777" w:rsidR="00F903D3" w:rsidRPr="008555E3" w:rsidRDefault="00F903D3" w:rsidP="005550E1">
            <w:pPr>
              <w:numPr>
                <w:ilvl w:val="1"/>
                <w:numId w:val="4"/>
              </w:numPr>
              <w:spacing w:before="100" w:beforeAutospacing="1" w:after="100" w:afterAutospacing="1"/>
              <w:rPr>
                <w:rFonts w:eastAsia="Times New Roman" w:cs="Times New Roman"/>
              </w:rPr>
            </w:pPr>
            <w:r w:rsidRPr="008555E3">
              <w:rPr>
                <w:rFonts w:eastAsia="Times New Roman" w:cs="Times New Roman"/>
              </w:rPr>
              <w:lastRenderedPageBreak/>
              <w:t xml:space="preserve">You should see the installed Node.js and </w:t>
            </w:r>
            <w:proofErr w:type="spellStart"/>
            <w:r w:rsidRPr="008555E3">
              <w:rPr>
                <w:rFonts w:eastAsia="Times New Roman" w:cs="Times New Roman"/>
              </w:rPr>
              <w:t>npm</w:t>
            </w:r>
            <w:proofErr w:type="spellEnd"/>
            <w:r w:rsidRPr="008555E3">
              <w:rPr>
                <w:rFonts w:eastAsia="Times New Roman" w:cs="Times New Roman"/>
              </w:rPr>
              <w:t xml:space="preserve"> versions displayed in the terminal.</w:t>
            </w:r>
          </w:p>
          <w:p w14:paraId="204FFA41" w14:textId="77777777" w:rsidR="00F903D3" w:rsidRPr="008555E3" w:rsidRDefault="00F903D3" w:rsidP="005550E1">
            <w:pPr>
              <w:spacing w:before="100" w:beforeAutospacing="1" w:after="100" w:afterAutospacing="1"/>
              <w:rPr>
                <w:rFonts w:eastAsia="Times New Roman" w:cs="Times New Roman"/>
              </w:rPr>
            </w:pPr>
            <w:r w:rsidRPr="008555E3">
              <w:rPr>
                <w:rFonts w:eastAsia="Times New Roman" w:cs="Times New Roman"/>
              </w:rPr>
              <w:t xml:space="preserve">That's it! You've now successfully installed Visual Studio Code and Node.js with </w:t>
            </w:r>
            <w:proofErr w:type="spellStart"/>
            <w:r w:rsidRPr="008555E3">
              <w:rPr>
                <w:rFonts w:eastAsia="Times New Roman" w:cs="Times New Roman"/>
              </w:rPr>
              <w:t>npm</w:t>
            </w:r>
            <w:proofErr w:type="spellEnd"/>
            <w:r w:rsidRPr="008555E3">
              <w:rPr>
                <w:rFonts w:eastAsia="Times New Roman" w:cs="Times New Roman"/>
              </w:rPr>
              <w:t>. You're ready to start using these tools for your development projects.</w:t>
            </w:r>
          </w:p>
          <w:p w14:paraId="374054FF" w14:textId="77777777" w:rsidR="00F903D3" w:rsidRPr="00F903D3" w:rsidRDefault="00F903D3" w:rsidP="005550E1">
            <w:pPr>
              <w:pBdr>
                <w:bottom w:val="single" w:sz="6" w:space="1" w:color="auto"/>
              </w:pBdr>
              <w:jc w:val="center"/>
              <w:rPr>
                <w:rFonts w:ascii="Arial" w:eastAsia="Times New Roman" w:hAnsi="Arial" w:cs="Arial"/>
                <w:vanish/>
                <w:sz w:val="16"/>
                <w:szCs w:val="16"/>
              </w:rPr>
            </w:pPr>
            <w:r w:rsidRPr="00F903D3">
              <w:rPr>
                <w:rFonts w:ascii="Arial" w:eastAsia="Times New Roman" w:hAnsi="Arial" w:cs="Arial"/>
                <w:vanish/>
                <w:sz w:val="16"/>
                <w:szCs w:val="16"/>
              </w:rPr>
              <w:t>Top of Form</w:t>
            </w:r>
          </w:p>
          <w:p w14:paraId="3A099C1E" w14:textId="77777777" w:rsidR="00F903D3" w:rsidRPr="00F903D3" w:rsidRDefault="00F903D3" w:rsidP="005550E1">
            <w:pPr>
              <w:pBdr>
                <w:top w:val="single" w:sz="6" w:space="1" w:color="auto"/>
              </w:pBdr>
              <w:jc w:val="center"/>
              <w:rPr>
                <w:rFonts w:ascii="Arial" w:eastAsia="Times New Roman" w:hAnsi="Arial" w:cs="Arial"/>
                <w:vanish/>
                <w:sz w:val="16"/>
                <w:szCs w:val="16"/>
              </w:rPr>
            </w:pPr>
            <w:r w:rsidRPr="00F903D3">
              <w:rPr>
                <w:rFonts w:ascii="Arial" w:eastAsia="Times New Roman" w:hAnsi="Arial" w:cs="Arial"/>
                <w:vanish/>
                <w:sz w:val="16"/>
                <w:szCs w:val="16"/>
              </w:rPr>
              <w:t>Bottom of Form</w:t>
            </w:r>
          </w:p>
          <w:p w14:paraId="55D7FCF1" w14:textId="77777777" w:rsidR="008555E3" w:rsidRDefault="008555E3" w:rsidP="005550E1">
            <w:pPr>
              <w:rPr>
                <w:lang w:val="ru-RU"/>
              </w:rPr>
            </w:pPr>
          </w:p>
          <w:p w14:paraId="1FC8E9A8" w14:textId="77777777" w:rsidR="008555E3" w:rsidRDefault="008555E3" w:rsidP="005550E1">
            <w:pPr>
              <w:rPr>
                <w:lang w:val="ru-RU"/>
              </w:rPr>
            </w:pPr>
          </w:p>
          <w:p w14:paraId="6E89BFA2" w14:textId="61152028" w:rsidR="008555E3" w:rsidRPr="008555E3" w:rsidRDefault="008555E3" w:rsidP="005550E1">
            <w:pPr>
              <w:rPr>
                <w:lang w:val="ru-RU"/>
              </w:rPr>
            </w:pPr>
            <w:r>
              <w:rPr>
                <w:noProof/>
                <w:lang w:val="ru-RU"/>
              </w:rPr>
              <w:drawing>
                <wp:inline distT="0" distB="0" distL="0" distR="0" wp14:anchorId="027F9585" wp14:editId="5C4D482B">
                  <wp:extent cx="4691743" cy="6102717"/>
                  <wp:effectExtent l="0" t="0" r="0" b="0"/>
                  <wp:docPr id="1664986801" name="Picture 1" descr="A room with white shelves with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6801" name="Picture 1" descr="A room with white shelves with book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1545" cy="6115466"/>
                          </a:xfrm>
                          <a:prstGeom prst="rect">
                            <a:avLst/>
                          </a:prstGeom>
                        </pic:spPr>
                      </pic:pic>
                    </a:graphicData>
                  </a:graphic>
                </wp:inline>
              </w:drawing>
            </w:r>
          </w:p>
        </w:tc>
      </w:tr>
      <w:tr w:rsidR="003F05A3" w:rsidRPr="005550E1" w14:paraId="4CBBBD4D" w14:textId="77777777" w:rsidTr="008555E3">
        <w:trPr>
          <w:gridAfter w:val="1"/>
          <w:wAfter w:w="1468" w:type="dxa"/>
          <w:trHeight w:val="7294"/>
        </w:trPr>
        <w:tc>
          <w:tcPr>
            <w:tcW w:w="20" w:type="dxa"/>
          </w:tcPr>
          <w:p w14:paraId="7BBB3EEF" w14:textId="77777777" w:rsidR="003F05A3" w:rsidRDefault="003F05A3" w:rsidP="005550E1"/>
        </w:tc>
        <w:tc>
          <w:tcPr>
            <w:tcW w:w="7868" w:type="dxa"/>
            <w:gridSpan w:val="2"/>
          </w:tcPr>
          <w:p w14:paraId="121C1B66" w14:textId="77777777" w:rsidR="005550E1" w:rsidRDefault="005550E1" w:rsidP="005550E1">
            <w:pPr>
              <w:pStyle w:val="Heading1"/>
            </w:pPr>
            <w:bookmarkStart w:id="20" w:name="_Toc150179588"/>
            <w:r>
              <w:t>Cloning Git Repository</w:t>
            </w:r>
            <w:bookmarkEnd w:id="20"/>
            <w:r>
              <w:br w:type="textWrapping" w:clear="all"/>
            </w:r>
          </w:p>
          <w:p w14:paraId="3BDA76F2" w14:textId="74BD860D" w:rsidR="008555E3" w:rsidRPr="008555E3" w:rsidRDefault="008555E3" w:rsidP="008555E3">
            <w:pPr>
              <w:spacing w:before="100" w:beforeAutospacing="1" w:after="100" w:afterAutospacing="1"/>
              <w:rPr>
                <w:rFonts w:eastAsia="Times New Roman" w:cs="Times New Roman"/>
                <w:sz w:val="28"/>
                <w:szCs w:val="28"/>
              </w:rPr>
            </w:pPr>
            <w:r w:rsidRPr="008555E3">
              <w:rPr>
                <w:rFonts w:eastAsia="Times New Roman" w:cs="Times New Roman"/>
                <w:b/>
                <w:bCs/>
                <w:sz w:val="28"/>
                <w:szCs w:val="28"/>
              </w:rPr>
              <w:t>Open a Terminal or Command Prompt:</w:t>
            </w:r>
          </w:p>
          <w:p w14:paraId="4711F130" w14:textId="77777777" w:rsidR="008555E3" w:rsidRPr="008555E3" w:rsidRDefault="008555E3" w:rsidP="008555E3">
            <w:pPr>
              <w:numPr>
                <w:ilvl w:val="0"/>
                <w:numId w:val="5"/>
              </w:numPr>
              <w:spacing w:before="100" w:beforeAutospacing="1" w:after="100" w:afterAutospacing="1"/>
              <w:rPr>
                <w:rFonts w:eastAsia="Times New Roman" w:cs="Times New Roman"/>
              </w:rPr>
            </w:pPr>
            <w:r w:rsidRPr="008555E3">
              <w:rPr>
                <w:rFonts w:eastAsia="Times New Roman" w:cs="Times New Roman"/>
              </w:rPr>
              <w:t>On your local computer, open a terminal (Linux/macOS) or a command prompt (Windows). You'll use this to run Git commands.</w:t>
            </w:r>
          </w:p>
          <w:p w14:paraId="165E9F06" w14:textId="2E933F1F" w:rsidR="008555E3" w:rsidRPr="008555E3" w:rsidRDefault="008555E3" w:rsidP="008555E3">
            <w:pPr>
              <w:spacing w:before="100" w:beforeAutospacing="1" w:after="100" w:afterAutospacing="1"/>
              <w:rPr>
                <w:rFonts w:eastAsia="Times New Roman" w:cs="Times New Roman"/>
                <w:sz w:val="28"/>
                <w:szCs w:val="28"/>
              </w:rPr>
            </w:pPr>
            <w:r w:rsidRPr="008555E3">
              <w:rPr>
                <w:rFonts w:eastAsia="Times New Roman" w:cs="Times New Roman"/>
                <w:b/>
                <w:bCs/>
                <w:sz w:val="28"/>
                <w:szCs w:val="28"/>
              </w:rPr>
              <w:t>Navigate to the Directory Where You Want to Clone the Repository:</w:t>
            </w:r>
          </w:p>
          <w:p w14:paraId="470761D3" w14:textId="621509D0" w:rsidR="008555E3" w:rsidRPr="008555E3" w:rsidRDefault="008555E3" w:rsidP="008555E3">
            <w:pPr>
              <w:numPr>
                <w:ilvl w:val="0"/>
                <w:numId w:val="6"/>
              </w:numPr>
              <w:spacing w:before="100" w:beforeAutospacing="1" w:after="100" w:afterAutospacing="1"/>
              <w:rPr>
                <w:rFonts w:eastAsia="Times New Roman" w:cs="Times New Roman"/>
              </w:rPr>
            </w:pPr>
            <w:r w:rsidRPr="008555E3">
              <w:rPr>
                <w:rFonts w:eastAsia="Times New Roman" w:cs="Times New Roman"/>
              </w:rPr>
              <w:t xml:space="preserve">Use the </w:t>
            </w:r>
            <w:r w:rsidRPr="008555E3">
              <w:rPr>
                <w:rFonts w:eastAsia="Times New Roman" w:cs="Courier New"/>
                <w:sz w:val="20"/>
                <w:szCs w:val="20"/>
              </w:rPr>
              <w:t>cd</w:t>
            </w:r>
            <w:r w:rsidRPr="008555E3">
              <w:rPr>
                <w:rFonts w:eastAsia="Times New Roman" w:cs="Times New Roman"/>
              </w:rPr>
              <w:t xml:space="preserve"> (change directory) command to navigate to the location where you want to clone the repository. For example, to clone the repository in your home directory.</w:t>
            </w:r>
          </w:p>
          <w:p w14:paraId="2E68F677" w14:textId="77777777" w:rsidR="008555E3" w:rsidRPr="008555E3" w:rsidRDefault="008555E3" w:rsidP="008555E3">
            <w:pPr>
              <w:spacing w:before="100" w:beforeAutospacing="1" w:after="100" w:afterAutospacing="1"/>
              <w:rPr>
                <w:rFonts w:eastAsia="Times New Roman" w:cs="Times New Roman"/>
                <w:sz w:val="28"/>
                <w:szCs w:val="28"/>
              </w:rPr>
            </w:pPr>
            <w:r w:rsidRPr="008555E3">
              <w:rPr>
                <w:rFonts w:eastAsia="Times New Roman" w:cs="Times New Roman"/>
                <w:b/>
                <w:bCs/>
                <w:sz w:val="28"/>
                <w:szCs w:val="28"/>
              </w:rPr>
              <w:t>Clone the Repository:</w:t>
            </w:r>
          </w:p>
          <w:p w14:paraId="6C23214F" w14:textId="77777777" w:rsidR="008555E3" w:rsidRDefault="008555E3" w:rsidP="008555E3">
            <w:pPr>
              <w:numPr>
                <w:ilvl w:val="0"/>
                <w:numId w:val="7"/>
              </w:numPr>
              <w:spacing w:before="100" w:beforeAutospacing="1" w:after="100" w:afterAutospacing="1"/>
              <w:rPr>
                <w:rFonts w:eastAsia="Times New Roman" w:cs="Times New Roman"/>
              </w:rPr>
            </w:pPr>
            <w:r w:rsidRPr="008555E3">
              <w:rPr>
                <w:rFonts w:eastAsia="Times New Roman" w:cs="Times New Roman"/>
              </w:rPr>
              <w:t xml:space="preserve">Use the </w:t>
            </w:r>
            <w:r w:rsidRPr="008555E3">
              <w:rPr>
                <w:rFonts w:eastAsia="Times New Roman" w:cs="Courier New"/>
                <w:sz w:val="20"/>
                <w:szCs w:val="20"/>
              </w:rPr>
              <w:t>git clone</w:t>
            </w:r>
            <w:r w:rsidRPr="008555E3">
              <w:rPr>
                <w:rFonts w:eastAsia="Times New Roman" w:cs="Times New Roman"/>
              </w:rPr>
              <w:t xml:space="preserve"> command followed by the GitHub repository</w:t>
            </w:r>
            <w:r>
              <w:rPr>
                <w:rFonts w:eastAsia="Times New Roman" w:cs="Times New Roman"/>
              </w:rPr>
              <w:t xml:space="preserve">. GitHub repository command will be:  </w:t>
            </w:r>
          </w:p>
          <w:p w14:paraId="5BDE33B5" w14:textId="0473DE48" w:rsidR="008555E3" w:rsidRPr="008555E3" w:rsidRDefault="008555E3" w:rsidP="008555E3">
            <w:pPr>
              <w:spacing w:before="100" w:beforeAutospacing="1" w:after="100" w:afterAutospacing="1"/>
              <w:ind w:left="720"/>
              <w:rPr>
                <w:rFonts w:eastAsia="Times New Roman" w:cs="Times New Roman"/>
                <w:i/>
                <w:iCs/>
              </w:rPr>
            </w:pPr>
            <w:r w:rsidRPr="008555E3">
              <w:rPr>
                <w:rFonts w:eastAsia="Times New Roman" w:cs="Courier New"/>
                <w:i/>
                <w:iCs/>
                <w:sz w:val="20"/>
                <w:szCs w:val="20"/>
              </w:rPr>
              <w:t>git clone https://github.com/htmw/2023S-Team2</w:t>
            </w:r>
          </w:p>
          <w:p w14:paraId="5EE5B450" w14:textId="77777777" w:rsidR="008555E3" w:rsidRPr="008555E3" w:rsidRDefault="008555E3" w:rsidP="008555E3">
            <w:pPr>
              <w:spacing w:before="100" w:beforeAutospacing="1" w:after="100" w:afterAutospacing="1"/>
              <w:rPr>
                <w:rFonts w:eastAsia="Times New Roman" w:cs="Times New Roman"/>
                <w:sz w:val="28"/>
                <w:szCs w:val="28"/>
              </w:rPr>
            </w:pPr>
            <w:r w:rsidRPr="008555E3">
              <w:rPr>
                <w:rFonts w:eastAsia="Times New Roman" w:cs="Times New Roman"/>
                <w:b/>
                <w:bCs/>
                <w:sz w:val="28"/>
                <w:szCs w:val="28"/>
              </w:rPr>
              <w:t>Check the Cloned Repository:</w:t>
            </w:r>
          </w:p>
          <w:p w14:paraId="2D4353C7" w14:textId="14114E89" w:rsidR="008555E3" w:rsidRPr="008555E3" w:rsidRDefault="008555E3" w:rsidP="008555E3">
            <w:pPr>
              <w:numPr>
                <w:ilvl w:val="0"/>
                <w:numId w:val="8"/>
              </w:numPr>
              <w:spacing w:before="100" w:beforeAutospacing="1" w:after="100" w:afterAutospacing="1"/>
              <w:rPr>
                <w:rFonts w:eastAsia="Times New Roman" w:cs="Times New Roman"/>
              </w:rPr>
            </w:pPr>
            <w:r w:rsidRPr="008555E3">
              <w:rPr>
                <w:rFonts w:eastAsia="Times New Roman" w:cs="Times New Roman"/>
              </w:rPr>
              <w:t xml:space="preserve">After the cloning process is complete, you'll have a local copy of the repository in a directory with the same name as the repository (e.g., "2023S-Team2"). You can navigate into this directory using the </w:t>
            </w:r>
            <w:r w:rsidRPr="008555E3">
              <w:rPr>
                <w:rFonts w:eastAsia="Times New Roman" w:cs="Courier New"/>
                <w:sz w:val="20"/>
                <w:szCs w:val="20"/>
              </w:rPr>
              <w:t>cd</w:t>
            </w:r>
            <w:r w:rsidRPr="008555E3">
              <w:rPr>
                <w:rFonts w:eastAsia="Times New Roman" w:cs="Times New Roman"/>
              </w:rPr>
              <w:t xml:space="preserve"> command</w:t>
            </w:r>
            <w:r>
              <w:rPr>
                <w:rFonts w:eastAsia="Times New Roman" w:cs="Times New Roman"/>
              </w:rPr>
              <w:t>.</w:t>
            </w:r>
          </w:p>
          <w:p w14:paraId="7EEC97A4" w14:textId="0EED7EFE" w:rsidR="005550E1" w:rsidRPr="008555E3" w:rsidRDefault="008555E3" w:rsidP="005550E1">
            <w:r w:rsidRPr="008555E3">
              <w:t>Now, you have successfully cloned the Git repository from the provided GitHub URL. You can work with the repository's files and use Git to manage version control, such as making commits, branching, and pushing changes back to the remote repository on GitHub.</w:t>
            </w:r>
          </w:p>
          <w:p w14:paraId="131F3463" w14:textId="77777777" w:rsidR="003F05A3" w:rsidRDefault="003F05A3" w:rsidP="005550E1"/>
          <w:p w14:paraId="12390A77" w14:textId="77777777" w:rsidR="0029520D" w:rsidRDefault="0029520D" w:rsidP="005550E1"/>
          <w:p w14:paraId="60ED38A7" w14:textId="77777777" w:rsidR="0029520D" w:rsidRDefault="0029520D" w:rsidP="005550E1"/>
          <w:p w14:paraId="200E531C" w14:textId="77777777" w:rsidR="0029520D" w:rsidRDefault="0029520D" w:rsidP="005550E1"/>
          <w:p w14:paraId="216D8435" w14:textId="77777777" w:rsidR="0029520D" w:rsidRDefault="0029520D" w:rsidP="005550E1"/>
          <w:p w14:paraId="191D5C57" w14:textId="77777777" w:rsidR="0029520D" w:rsidRDefault="0029520D" w:rsidP="005550E1"/>
          <w:p w14:paraId="4E5708F7" w14:textId="77777777" w:rsidR="0029520D" w:rsidRDefault="0029520D" w:rsidP="005550E1"/>
          <w:p w14:paraId="203B1D5E" w14:textId="77777777" w:rsidR="0029520D" w:rsidRDefault="0029520D" w:rsidP="005550E1"/>
          <w:p w14:paraId="05A4FD7D" w14:textId="77777777" w:rsidR="0029520D" w:rsidRDefault="0029520D" w:rsidP="005550E1"/>
          <w:p w14:paraId="1F10BED9" w14:textId="77777777" w:rsidR="0029520D" w:rsidRDefault="0029520D" w:rsidP="005550E1"/>
          <w:p w14:paraId="3569158B" w14:textId="77777777" w:rsidR="0029520D" w:rsidRDefault="0029520D" w:rsidP="005550E1"/>
          <w:p w14:paraId="21835214" w14:textId="2AEE3BED" w:rsidR="0029520D" w:rsidRDefault="0029520D" w:rsidP="005550E1">
            <w:r w:rsidRPr="00163768">
              <w:rPr>
                <w:noProof/>
              </w:rPr>
              <w:drawing>
                <wp:inline distT="0" distB="0" distL="0" distR="0" wp14:anchorId="107DB5DD" wp14:editId="41B68CB1">
                  <wp:extent cx="5485513" cy="2908300"/>
                  <wp:effectExtent l="0" t="0" r="1270" b="6350"/>
                  <wp:docPr id="146942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23943" name=""/>
                          <pic:cNvPicPr/>
                        </pic:nvPicPr>
                        <pic:blipFill>
                          <a:blip r:embed="rId18"/>
                          <a:stretch>
                            <a:fillRect/>
                          </a:stretch>
                        </pic:blipFill>
                        <pic:spPr>
                          <a:xfrm>
                            <a:off x="0" y="0"/>
                            <a:ext cx="5505371" cy="2918828"/>
                          </a:xfrm>
                          <a:prstGeom prst="rect">
                            <a:avLst/>
                          </a:prstGeom>
                        </pic:spPr>
                      </pic:pic>
                    </a:graphicData>
                  </a:graphic>
                </wp:inline>
              </w:drawing>
            </w:r>
          </w:p>
          <w:p w14:paraId="35F9D62E" w14:textId="77777777" w:rsidR="0029520D" w:rsidRDefault="0029520D" w:rsidP="005550E1"/>
          <w:p w14:paraId="5B1F5C1F" w14:textId="77777777" w:rsidR="0029520D" w:rsidRDefault="0029520D" w:rsidP="005550E1"/>
          <w:p w14:paraId="61580487" w14:textId="6BDB334E" w:rsidR="0029520D" w:rsidRDefault="0029520D" w:rsidP="005550E1">
            <w:r>
              <w:t xml:space="preserve">After successfully cloning git </w:t>
            </w:r>
            <w:proofErr w:type="spellStart"/>
            <w:r>
              <w:t>reporsitory</w:t>
            </w:r>
            <w:proofErr w:type="spellEnd"/>
            <w:r>
              <w:t xml:space="preserve"> your VS code must look similar to the screenshot above.</w:t>
            </w:r>
          </w:p>
          <w:p w14:paraId="4667BEAF" w14:textId="77777777" w:rsidR="0029520D" w:rsidRDefault="0029520D" w:rsidP="005550E1"/>
          <w:p w14:paraId="66B53F59" w14:textId="77777777" w:rsidR="0029520D" w:rsidRDefault="0029520D" w:rsidP="005550E1"/>
          <w:p w14:paraId="008D6DD9" w14:textId="04406458" w:rsidR="00163768" w:rsidRDefault="00163768" w:rsidP="005550E1"/>
        </w:tc>
      </w:tr>
      <w:tr w:rsidR="00F903D3" w14:paraId="41AC0C70" w14:textId="77777777" w:rsidTr="008555E3">
        <w:trPr>
          <w:gridAfter w:val="2"/>
          <w:wAfter w:w="1489" w:type="dxa"/>
          <w:trHeight w:val="9244"/>
        </w:trPr>
        <w:tc>
          <w:tcPr>
            <w:tcW w:w="7867" w:type="dxa"/>
            <w:gridSpan w:val="2"/>
          </w:tcPr>
          <w:p w14:paraId="6B199662" w14:textId="0747AD18" w:rsidR="00F903D3" w:rsidRPr="00934C56" w:rsidRDefault="002E5A41" w:rsidP="002E5A41">
            <w:pPr>
              <w:pStyle w:val="Heading1"/>
            </w:pPr>
            <w:bookmarkStart w:id="21" w:name="_Toc150179589"/>
            <w:r w:rsidRPr="00934C56">
              <w:lastRenderedPageBreak/>
              <w:t>Starting the server</w:t>
            </w:r>
            <w:bookmarkEnd w:id="21"/>
          </w:p>
          <w:p w14:paraId="7456D199" w14:textId="77777777" w:rsidR="002E5A41" w:rsidRDefault="002E5A41" w:rsidP="002E5A41"/>
          <w:p w14:paraId="693C5A92" w14:textId="77777777" w:rsidR="002E5A41" w:rsidRPr="002E5A41" w:rsidRDefault="002E5A41" w:rsidP="002E5A41">
            <w:pPr>
              <w:spacing w:before="100" w:beforeAutospacing="1" w:after="100" w:afterAutospacing="1"/>
              <w:rPr>
                <w:rFonts w:eastAsia="Times New Roman" w:cs="Times New Roman"/>
                <w:b/>
                <w:bCs/>
                <w:sz w:val="28"/>
                <w:szCs w:val="28"/>
              </w:rPr>
            </w:pPr>
            <w:r w:rsidRPr="002E5A41">
              <w:rPr>
                <w:rFonts w:eastAsia="Times New Roman" w:cs="Times New Roman"/>
                <w:b/>
                <w:bCs/>
                <w:sz w:val="28"/>
                <w:szCs w:val="28"/>
              </w:rPr>
              <w:t>Creating new terminal instance:</w:t>
            </w:r>
          </w:p>
          <w:p w14:paraId="22355B59" w14:textId="77777777" w:rsidR="002E5A41" w:rsidRDefault="002E5A41" w:rsidP="002E5A41">
            <w:r>
              <w:t>In VS Code we need to open a new terminal: terminal → new terminal</w:t>
            </w:r>
          </w:p>
          <w:p w14:paraId="31FFE975" w14:textId="698F0CB5" w:rsidR="002E5A41" w:rsidRPr="002E5A41" w:rsidRDefault="002E5A41" w:rsidP="002E5A41">
            <w:r w:rsidRPr="002E5A41">
              <w:rPr>
                <w:noProof/>
              </w:rPr>
              <w:drawing>
                <wp:inline distT="0" distB="0" distL="0" distR="0" wp14:anchorId="2FE77836" wp14:editId="3002A30D">
                  <wp:extent cx="5518785" cy="2923540"/>
                  <wp:effectExtent l="0" t="0" r="0" b="0"/>
                  <wp:docPr id="43424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47091" name=""/>
                          <pic:cNvPicPr/>
                        </pic:nvPicPr>
                        <pic:blipFill>
                          <a:blip r:embed="rId19"/>
                          <a:stretch>
                            <a:fillRect/>
                          </a:stretch>
                        </pic:blipFill>
                        <pic:spPr>
                          <a:xfrm>
                            <a:off x="0" y="0"/>
                            <a:ext cx="5518785" cy="2923540"/>
                          </a:xfrm>
                          <a:prstGeom prst="rect">
                            <a:avLst/>
                          </a:prstGeom>
                        </pic:spPr>
                      </pic:pic>
                    </a:graphicData>
                  </a:graphic>
                </wp:inline>
              </w:drawing>
            </w:r>
          </w:p>
        </w:tc>
      </w:tr>
      <w:tr w:rsidR="00F903D3" w14:paraId="0E73F906" w14:textId="77777777" w:rsidTr="008555E3">
        <w:trPr>
          <w:gridAfter w:val="2"/>
          <w:wAfter w:w="1489" w:type="dxa"/>
          <w:trHeight w:val="2955"/>
        </w:trPr>
        <w:tc>
          <w:tcPr>
            <w:tcW w:w="7867" w:type="dxa"/>
            <w:gridSpan w:val="2"/>
          </w:tcPr>
          <w:p w14:paraId="7B7C94A4" w14:textId="77777777" w:rsidR="00F903D3" w:rsidRDefault="002E5A41" w:rsidP="005550E1">
            <w:pPr>
              <w:rPr>
                <w:rFonts w:eastAsia="Times New Roman" w:cs="Times New Roman"/>
                <w:b/>
                <w:bCs/>
                <w:sz w:val="28"/>
                <w:szCs w:val="28"/>
              </w:rPr>
            </w:pPr>
            <w:r w:rsidRPr="002E5A41">
              <w:rPr>
                <w:rFonts w:eastAsia="Times New Roman" w:cs="Times New Roman"/>
                <w:b/>
                <w:bCs/>
                <w:sz w:val="28"/>
                <w:szCs w:val="28"/>
              </w:rPr>
              <w:t>Running the server</w:t>
            </w:r>
            <w:r>
              <w:rPr>
                <w:rFonts w:eastAsia="Times New Roman" w:cs="Times New Roman"/>
                <w:b/>
                <w:bCs/>
                <w:sz w:val="28"/>
                <w:szCs w:val="28"/>
              </w:rPr>
              <w:t>:</w:t>
            </w:r>
          </w:p>
          <w:p w14:paraId="61E4F7D8" w14:textId="77777777" w:rsidR="002E5A41" w:rsidRDefault="002E5A41" w:rsidP="005550E1">
            <w:r>
              <w:t xml:space="preserve">Run </w:t>
            </w:r>
            <w:proofErr w:type="spellStart"/>
            <w:r>
              <w:rPr>
                <w:rStyle w:val="HTMLCode"/>
                <w:rFonts w:eastAsiaTheme="minorHAnsi"/>
              </w:rPr>
              <w:t>npm</w:t>
            </w:r>
            <w:proofErr w:type="spellEnd"/>
            <w:r>
              <w:rPr>
                <w:rStyle w:val="HTMLCode"/>
                <w:rFonts w:eastAsiaTheme="minorHAnsi"/>
              </w:rPr>
              <w:t xml:space="preserve"> start</w:t>
            </w:r>
            <w:r>
              <w:t xml:space="preserve"> to start the server.</w:t>
            </w:r>
          </w:p>
          <w:p w14:paraId="61B4A6D5" w14:textId="77777777" w:rsidR="002E5A41" w:rsidRDefault="002E5A41" w:rsidP="005550E1"/>
          <w:p w14:paraId="12136E1D" w14:textId="04C405A6" w:rsidR="002E5A41" w:rsidRDefault="002E5A41" w:rsidP="005550E1">
            <w:r w:rsidRPr="002E5A41">
              <w:rPr>
                <w:noProof/>
              </w:rPr>
              <w:lastRenderedPageBreak/>
              <w:drawing>
                <wp:inline distT="0" distB="0" distL="0" distR="0" wp14:anchorId="6F1961C8" wp14:editId="3BC92380">
                  <wp:extent cx="5518785" cy="2923540"/>
                  <wp:effectExtent l="0" t="0" r="5715" b="0"/>
                  <wp:docPr id="5453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09974" name=""/>
                          <pic:cNvPicPr/>
                        </pic:nvPicPr>
                        <pic:blipFill>
                          <a:blip r:embed="rId20"/>
                          <a:stretch>
                            <a:fillRect/>
                          </a:stretch>
                        </pic:blipFill>
                        <pic:spPr>
                          <a:xfrm>
                            <a:off x="0" y="0"/>
                            <a:ext cx="5518785" cy="2923540"/>
                          </a:xfrm>
                          <a:prstGeom prst="rect">
                            <a:avLst/>
                          </a:prstGeom>
                        </pic:spPr>
                      </pic:pic>
                    </a:graphicData>
                  </a:graphic>
                </wp:inline>
              </w:drawing>
            </w:r>
          </w:p>
        </w:tc>
      </w:tr>
    </w:tbl>
    <w:p w14:paraId="12250E49" w14:textId="76FEA759" w:rsidR="000359D1" w:rsidRDefault="000359D1" w:rsidP="005550E1">
      <w:pPr>
        <w:pStyle w:val="Heading1"/>
      </w:pPr>
    </w:p>
    <w:p w14:paraId="4559AB23" w14:textId="77777777" w:rsidR="002E5A41" w:rsidRDefault="002E5A41" w:rsidP="002E5A41"/>
    <w:p w14:paraId="5C6F4E4F" w14:textId="77777777" w:rsidR="002E5A41" w:rsidRDefault="002E5A41" w:rsidP="002E5A41"/>
    <w:p w14:paraId="0F78AAB4" w14:textId="77777777" w:rsidR="002E5A41" w:rsidRDefault="002E5A41" w:rsidP="002E5A41"/>
    <w:p w14:paraId="6FBAB129" w14:textId="77777777" w:rsidR="002E5A41" w:rsidRDefault="002E5A41" w:rsidP="002E5A41"/>
    <w:p w14:paraId="627DA097" w14:textId="77777777" w:rsidR="002E5A41" w:rsidRDefault="002E5A41" w:rsidP="002E5A41"/>
    <w:p w14:paraId="31FFECC6" w14:textId="77777777" w:rsidR="002E5A41" w:rsidRDefault="002E5A41" w:rsidP="002E5A41"/>
    <w:p w14:paraId="0D5978D7" w14:textId="77777777" w:rsidR="002E5A41" w:rsidRDefault="002E5A41" w:rsidP="002E5A41"/>
    <w:p w14:paraId="3869C311" w14:textId="77777777" w:rsidR="002E5A41" w:rsidRDefault="002E5A41" w:rsidP="002E5A41"/>
    <w:p w14:paraId="138E8DDD" w14:textId="77777777" w:rsidR="002E5A41" w:rsidRDefault="002E5A41" w:rsidP="002E5A41"/>
    <w:p w14:paraId="15F43455" w14:textId="77777777" w:rsidR="002E5A41" w:rsidRDefault="002E5A41" w:rsidP="002E5A41"/>
    <w:p w14:paraId="0C865F54" w14:textId="77777777" w:rsidR="002E5A41" w:rsidRDefault="002E5A41" w:rsidP="002E5A41"/>
    <w:p w14:paraId="218AFF0A" w14:textId="77777777" w:rsidR="002E5A41" w:rsidRDefault="002E5A41" w:rsidP="002E5A41"/>
    <w:p w14:paraId="41FF8D06" w14:textId="77777777" w:rsidR="002E5A41" w:rsidRDefault="002E5A41" w:rsidP="002E5A41"/>
    <w:p w14:paraId="6C712110" w14:textId="77777777" w:rsidR="002E5A41" w:rsidRDefault="002E5A41" w:rsidP="002E5A41"/>
    <w:p w14:paraId="01B4654F" w14:textId="546F6468" w:rsidR="002E5A41" w:rsidRDefault="002E5A41" w:rsidP="002E5A41">
      <w:r>
        <w:t xml:space="preserve">Scan the QR-code to start using the application. </w:t>
      </w:r>
      <w:r w:rsidR="0029520D">
        <w:t xml:space="preserve">You can commands written in the terminal to control launched application. </w:t>
      </w:r>
    </w:p>
    <w:p w14:paraId="554BC780" w14:textId="77777777" w:rsidR="009D037C" w:rsidRDefault="009D037C" w:rsidP="009D037C"/>
    <w:p w14:paraId="1BF7CF87" w14:textId="77777777" w:rsidR="009D037C" w:rsidRDefault="009D037C" w:rsidP="009D037C"/>
    <w:p w14:paraId="04D3C903" w14:textId="57315E34" w:rsidR="009D037C" w:rsidRDefault="009D037C" w:rsidP="009D037C">
      <w:r>
        <w:t>› Scan the QR code above with Expo Go (Android) or the Camera app</w:t>
      </w:r>
    </w:p>
    <w:p w14:paraId="4BD3274B" w14:textId="77777777" w:rsidR="009D037C" w:rsidRDefault="009D037C" w:rsidP="009D037C">
      <w:r>
        <w:t>(iOS)</w:t>
      </w:r>
    </w:p>
    <w:p w14:paraId="7E9752B7" w14:textId="77777777" w:rsidR="009D037C" w:rsidRDefault="009D037C" w:rsidP="009D037C"/>
    <w:p w14:paraId="0E4D3AF5" w14:textId="77777777" w:rsidR="009D037C" w:rsidRDefault="009D037C" w:rsidP="009D037C">
      <w:r>
        <w:t>› Press a │ open Android</w:t>
      </w:r>
    </w:p>
    <w:p w14:paraId="43DB81E0" w14:textId="77777777" w:rsidR="009D037C" w:rsidRDefault="009D037C" w:rsidP="009D037C">
      <w:r>
        <w:t>› Press w │ open web</w:t>
      </w:r>
    </w:p>
    <w:p w14:paraId="5712430B" w14:textId="77777777" w:rsidR="009D037C" w:rsidRDefault="009D037C" w:rsidP="009D037C"/>
    <w:p w14:paraId="72A2E093" w14:textId="77777777" w:rsidR="009D037C" w:rsidRDefault="009D037C" w:rsidP="009D037C">
      <w:r>
        <w:t>› Press j │ open debugger</w:t>
      </w:r>
    </w:p>
    <w:p w14:paraId="6D8E5099" w14:textId="77777777" w:rsidR="009D037C" w:rsidRDefault="009D037C" w:rsidP="009D037C">
      <w:r>
        <w:t>› Press r │ reload app</w:t>
      </w:r>
    </w:p>
    <w:p w14:paraId="07B6FEB0" w14:textId="77777777" w:rsidR="009D037C" w:rsidRDefault="009D037C" w:rsidP="009D037C">
      <w:r>
        <w:t>› Press m │ toggle menu</w:t>
      </w:r>
    </w:p>
    <w:p w14:paraId="12555838" w14:textId="77777777" w:rsidR="009D037C" w:rsidRDefault="009D037C" w:rsidP="009D037C"/>
    <w:p w14:paraId="53C34B81" w14:textId="6F260B3F" w:rsidR="009D037C" w:rsidRDefault="009D037C" w:rsidP="009D037C">
      <w:r>
        <w:t>› Press ? │ show all commands</w:t>
      </w:r>
    </w:p>
    <w:p w14:paraId="43370D38" w14:textId="77777777" w:rsidR="002E5A41" w:rsidRDefault="002E5A41" w:rsidP="002E5A41"/>
    <w:p w14:paraId="344AD4D8" w14:textId="77777777" w:rsidR="002E5A41" w:rsidRDefault="002E5A41" w:rsidP="002E5A41"/>
    <w:p w14:paraId="2B0349E6" w14:textId="77777777" w:rsidR="002E5A41" w:rsidRDefault="002E5A41" w:rsidP="002E5A41"/>
    <w:p w14:paraId="26B28192" w14:textId="77777777" w:rsidR="002E5A41" w:rsidRDefault="002E5A41" w:rsidP="002E5A41"/>
    <w:p w14:paraId="042EF991" w14:textId="77777777" w:rsidR="002E5A41" w:rsidRDefault="002E5A41" w:rsidP="002E5A41"/>
    <w:p w14:paraId="516B37A8" w14:textId="77777777" w:rsidR="002E5A41" w:rsidRDefault="002E5A41" w:rsidP="002E5A41"/>
    <w:p w14:paraId="3CBF61C2" w14:textId="77777777" w:rsidR="002E5A41" w:rsidRDefault="002E5A41" w:rsidP="002E5A41"/>
    <w:p w14:paraId="0EE57279" w14:textId="77777777" w:rsidR="002E5A41" w:rsidRDefault="002E5A41" w:rsidP="002E5A41"/>
    <w:p w14:paraId="2C3CCE26" w14:textId="77777777" w:rsidR="002E5A41" w:rsidRDefault="002E5A41" w:rsidP="002E5A41"/>
    <w:p w14:paraId="7ED71C78" w14:textId="77777777" w:rsidR="002E5A41" w:rsidRDefault="002E5A41" w:rsidP="002E5A41"/>
    <w:p w14:paraId="599E6A83" w14:textId="77777777" w:rsidR="002E5A41" w:rsidRDefault="002E5A41" w:rsidP="002E5A41"/>
    <w:p w14:paraId="325BB947" w14:textId="77777777" w:rsidR="002E5A41" w:rsidRDefault="002E5A41" w:rsidP="002E5A41"/>
    <w:p w14:paraId="358D3CC7" w14:textId="77777777" w:rsidR="002E5A41" w:rsidRDefault="002E5A41" w:rsidP="002E5A41"/>
    <w:p w14:paraId="54C3687E" w14:textId="77777777" w:rsidR="0029520D" w:rsidRDefault="0029520D" w:rsidP="002E5A41"/>
    <w:p w14:paraId="671E26D8" w14:textId="3512EDDD" w:rsidR="00934C56" w:rsidRDefault="00934C56" w:rsidP="00934C56">
      <w:pPr>
        <w:pStyle w:val="Heading1"/>
      </w:pPr>
      <w:r w:rsidRPr="00934C56">
        <w:lastRenderedPageBreak/>
        <w:t>Machine Learning API deployment</w:t>
      </w:r>
    </w:p>
    <w:p w14:paraId="44A3C9F5" w14:textId="77777777" w:rsidR="00934C56" w:rsidRDefault="00934C56" w:rsidP="002E5A41"/>
    <w:p w14:paraId="056FE72A" w14:textId="7B1CF0FA" w:rsidR="00934C56" w:rsidRDefault="00934C56" w:rsidP="002E5A41">
      <w:r w:rsidRPr="002E5A41">
        <w:rPr>
          <w:rFonts w:eastAsia="Times New Roman" w:cs="Times New Roman"/>
          <w:b/>
          <w:bCs/>
          <w:sz w:val="28"/>
          <w:szCs w:val="28"/>
        </w:rPr>
        <w:t xml:space="preserve">Creating new </w:t>
      </w:r>
      <w:r>
        <w:rPr>
          <w:rFonts w:eastAsia="Times New Roman" w:cs="Times New Roman"/>
          <w:b/>
          <w:bCs/>
          <w:sz w:val="28"/>
          <w:szCs w:val="28"/>
        </w:rPr>
        <w:t>web service:</w:t>
      </w:r>
    </w:p>
    <w:p w14:paraId="56671C88" w14:textId="77777777" w:rsidR="00934C56" w:rsidRDefault="00934C56" w:rsidP="002E5A41">
      <w:pPr>
        <w:pStyle w:val="ListParagraph"/>
        <w:numPr>
          <w:ilvl w:val="0"/>
          <w:numId w:val="9"/>
        </w:numPr>
        <w:ind w:firstLineChars="0"/>
      </w:pPr>
      <w:r>
        <w:t xml:space="preserve">Go to </w:t>
      </w:r>
      <w:hyperlink r:id="rId21" w:history="1">
        <w:r w:rsidRPr="00934C56">
          <w:t>https://dashboard.render.com/</w:t>
        </w:r>
      </w:hyperlink>
    </w:p>
    <w:p w14:paraId="2F9298F2" w14:textId="446292A1" w:rsidR="00934C56" w:rsidRDefault="00934C56" w:rsidP="002E5A41">
      <w:pPr>
        <w:pStyle w:val="ListParagraph"/>
        <w:numPr>
          <w:ilvl w:val="0"/>
          <w:numId w:val="9"/>
        </w:numPr>
        <w:ind w:firstLineChars="0"/>
      </w:pPr>
      <w:r>
        <w:rPr>
          <w:rFonts w:hint="eastAsia"/>
        </w:rPr>
        <w:t>O</w:t>
      </w:r>
      <w:r>
        <w:t>n top right, navigate to New+ →  web services</w:t>
      </w:r>
    </w:p>
    <w:p w14:paraId="67161876" w14:textId="75E0057B" w:rsidR="00466372" w:rsidRDefault="00466372" w:rsidP="002E5A41">
      <w:pPr>
        <w:pStyle w:val="ListParagraph"/>
        <w:numPr>
          <w:ilvl w:val="0"/>
          <w:numId w:val="9"/>
        </w:numPr>
        <w:ind w:firstLineChars="0"/>
      </w:pPr>
      <w:r w:rsidRPr="00466372">
        <w:t>Build and deploy from a Git repository</w:t>
      </w:r>
      <w:r>
        <w:t xml:space="preserve"> → Next</w:t>
      </w:r>
    </w:p>
    <w:p w14:paraId="2595A338" w14:textId="77777777" w:rsidR="00466372" w:rsidRDefault="00466372" w:rsidP="002E5A41">
      <w:pPr>
        <w:pStyle w:val="ListParagraph"/>
        <w:numPr>
          <w:ilvl w:val="0"/>
          <w:numId w:val="9"/>
        </w:numPr>
        <w:ind w:firstLineChars="0"/>
      </w:pPr>
      <w:r>
        <w:rPr>
          <w:rFonts w:hint="eastAsia"/>
        </w:rPr>
        <w:t>C</w:t>
      </w:r>
      <w:r>
        <w:t xml:space="preserve">onnect to the repository where the detection API is located at </w:t>
      </w:r>
    </w:p>
    <w:p w14:paraId="2DF68A3C" w14:textId="02BE7388" w:rsidR="00466372" w:rsidRDefault="00466372" w:rsidP="00466372">
      <w:pPr>
        <w:pStyle w:val="ListParagraph"/>
        <w:ind w:left="440" w:firstLineChars="0" w:firstLine="0"/>
      </w:pPr>
      <w:r>
        <w:t xml:space="preserve">(Clone from </w:t>
      </w:r>
      <w:hyperlink r:id="rId22" w:history="1">
        <w:r w:rsidRPr="005D120B">
          <w:rPr>
            <w:rStyle w:val="Hyperlink"/>
          </w:rPr>
          <w:t>https://github.com/YuxiangLiuGC/Detection_API</w:t>
        </w:r>
      </w:hyperlink>
      <w:r>
        <w:t xml:space="preserve"> and upload on your own GitHub repository)</w:t>
      </w:r>
    </w:p>
    <w:p w14:paraId="4414DBAF" w14:textId="16AC1FBF" w:rsidR="00466372" w:rsidRDefault="00466372" w:rsidP="00466372">
      <w:pPr>
        <w:pStyle w:val="ListParagraph"/>
        <w:numPr>
          <w:ilvl w:val="0"/>
          <w:numId w:val="9"/>
        </w:numPr>
        <w:ind w:firstLineChars="0"/>
      </w:pPr>
      <w:r>
        <w:rPr>
          <w:rFonts w:hint="eastAsia"/>
        </w:rPr>
        <w:t>U</w:t>
      </w:r>
      <w:r>
        <w:t>nder the deployment page, name the app and select the region of your preference</w:t>
      </w:r>
    </w:p>
    <w:p w14:paraId="64BD2088" w14:textId="1109B089" w:rsidR="00466372" w:rsidRDefault="00466372" w:rsidP="00466372">
      <w:pPr>
        <w:pStyle w:val="ListParagraph"/>
        <w:numPr>
          <w:ilvl w:val="0"/>
          <w:numId w:val="9"/>
        </w:numPr>
        <w:ind w:firstLineChars="0"/>
      </w:pPr>
      <w:r>
        <w:rPr>
          <w:rFonts w:hint="eastAsia"/>
        </w:rPr>
        <w:t>M</w:t>
      </w:r>
      <w:r>
        <w:t>ake sure the Environment to be “Python 3”</w:t>
      </w:r>
    </w:p>
    <w:p w14:paraId="27B92C54" w14:textId="68BF755C" w:rsidR="00466372" w:rsidRDefault="00466372" w:rsidP="00466372">
      <w:pPr>
        <w:pStyle w:val="ListParagraph"/>
        <w:numPr>
          <w:ilvl w:val="0"/>
          <w:numId w:val="9"/>
        </w:numPr>
        <w:ind w:firstLineChars="0"/>
      </w:pPr>
      <w:r>
        <w:rPr>
          <w:rFonts w:hint="eastAsia"/>
        </w:rPr>
        <w:t>B</w:t>
      </w:r>
      <w:r>
        <w:t>uild Command needs to be “pip install -r requirement.txt”</w:t>
      </w:r>
    </w:p>
    <w:p w14:paraId="502A70A4" w14:textId="788887F2" w:rsidR="00466372" w:rsidRDefault="00466372" w:rsidP="00466372">
      <w:pPr>
        <w:pStyle w:val="ListParagraph"/>
        <w:numPr>
          <w:ilvl w:val="0"/>
          <w:numId w:val="9"/>
        </w:numPr>
        <w:ind w:firstLineChars="0"/>
      </w:pPr>
      <w:r>
        <w:rPr>
          <w:rFonts w:hint="eastAsia"/>
        </w:rPr>
        <w:t>S</w:t>
      </w:r>
      <w:r>
        <w:t>tart Command needs to be “</w:t>
      </w:r>
      <w:proofErr w:type="spellStart"/>
      <w:r w:rsidR="001D5BB6">
        <w:t>u</w:t>
      </w:r>
      <w:r w:rsidR="00F470B2">
        <w:rPr>
          <w:rFonts w:hint="eastAsia"/>
          <w:lang w:eastAsia="zh-CN"/>
        </w:rPr>
        <w:t>v</w:t>
      </w:r>
      <w:r w:rsidR="001D5BB6">
        <w:t>icorn</w:t>
      </w:r>
      <w:proofErr w:type="spellEnd"/>
      <w:r w:rsidR="001D5BB6">
        <w:t xml:space="preserve"> </w:t>
      </w:r>
      <w:proofErr w:type="spellStart"/>
      <w:r w:rsidR="001D5BB6" w:rsidRPr="001D5BB6">
        <w:t>model_API</w:t>
      </w:r>
      <w:r w:rsidR="001D5BB6">
        <w:t>:</w:t>
      </w:r>
      <w:r>
        <w:t>app</w:t>
      </w:r>
      <w:proofErr w:type="spellEnd"/>
      <w:r w:rsidR="001D5BB6">
        <w:t xml:space="preserve"> –host 0.0.0.0 –port 10000”</w:t>
      </w:r>
    </w:p>
    <w:p w14:paraId="6DFB41B2" w14:textId="5FE45E11" w:rsidR="001D5BB6" w:rsidRDefault="001D5BB6" w:rsidP="00466372">
      <w:pPr>
        <w:pStyle w:val="ListParagraph"/>
        <w:numPr>
          <w:ilvl w:val="0"/>
          <w:numId w:val="9"/>
        </w:numPr>
        <w:ind w:firstLineChars="0"/>
      </w:pPr>
      <w:r>
        <w:rPr>
          <w:rFonts w:hint="eastAsia"/>
        </w:rPr>
        <w:t>S</w:t>
      </w:r>
      <w:r>
        <w:t>elect the instance type from different hardware specifications</w:t>
      </w:r>
    </w:p>
    <w:p w14:paraId="402C73BA" w14:textId="2B99EF80" w:rsidR="001D5BB6" w:rsidRDefault="001D5BB6" w:rsidP="00466372">
      <w:pPr>
        <w:pStyle w:val="ListParagraph"/>
        <w:numPr>
          <w:ilvl w:val="0"/>
          <w:numId w:val="9"/>
        </w:numPr>
        <w:ind w:firstLineChars="0"/>
      </w:pPr>
      <w:r>
        <w:rPr>
          <w:rFonts w:hint="eastAsia"/>
        </w:rPr>
        <w:t>W</w:t>
      </w:r>
      <w:r>
        <w:t xml:space="preserve">hen </w:t>
      </w:r>
      <w:r w:rsidR="004841F6">
        <w:t>finished</w:t>
      </w:r>
      <w:r>
        <w:t>, click Create Web Service</w:t>
      </w:r>
    </w:p>
    <w:p w14:paraId="33A82EBA" w14:textId="6CA8A618" w:rsidR="001D5BB6" w:rsidRDefault="001D5BB6" w:rsidP="00466372">
      <w:pPr>
        <w:pStyle w:val="ListParagraph"/>
        <w:numPr>
          <w:ilvl w:val="0"/>
          <w:numId w:val="9"/>
        </w:numPr>
        <w:ind w:firstLineChars="0"/>
      </w:pPr>
      <w:r>
        <w:t>Under the dashboard page, go to Logs to see the deployment process</w:t>
      </w:r>
    </w:p>
    <w:p w14:paraId="1303E832" w14:textId="790A24EB" w:rsidR="001D5BB6" w:rsidRDefault="001D5BB6" w:rsidP="00466372">
      <w:pPr>
        <w:pStyle w:val="ListParagraph"/>
        <w:numPr>
          <w:ilvl w:val="0"/>
          <w:numId w:val="9"/>
        </w:numPr>
        <w:ind w:firstLineChars="0"/>
      </w:pPr>
      <w:r>
        <w:rPr>
          <w:rFonts w:hint="eastAsia"/>
        </w:rPr>
        <w:t>W</w:t>
      </w:r>
      <w:r>
        <w:t xml:space="preserve">hen you see your terminal showing logs similar to this, the deployment process is </w:t>
      </w:r>
      <w:r w:rsidR="004E22F5">
        <w:t>complete, and the API is running</w:t>
      </w:r>
    </w:p>
    <w:p w14:paraId="122A6FCB" w14:textId="06B5EDE3" w:rsidR="001D5BB6" w:rsidRDefault="001D5BB6" w:rsidP="001D5BB6">
      <w:r>
        <w:rPr>
          <w:noProof/>
        </w:rPr>
        <w:drawing>
          <wp:inline distT="0" distB="0" distL="0" distR="0" wp14:anchorId="0C73D18B" wp14:editId="58F2DEA6">
            <wp:extent cx="5943600" cy="1073150"/>
            <wp:effectExtent l="0" t="0" r="0" b="3810"/>
            <wp:docPr id="1836755665"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55665" name="Picture 2"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073150"/>
                    </a:xfrm>
                    <a:prstGeom prst="rect">
                      <a:avLst/>
                    </a:prstGeom>
                  </pic:spPr>
                </pic:pic>
              </a:graphicData>
            </a:graphic>
          </wp:inline>
        </w:drawing>
      </w:r>
    </w:p>
    <w:p w14:paraId="17867435" w14:textId="77777777" w:rsidR="00934C56" w:rsidRDefault="00934C56" w:rsidP="002E5A41"/>
    <w:p w14:paraId="38296D6E" w14:textId="77777777" w:rsidR="00934C56" w:rsidRDefault="00934C56" w:rsidP="002E5A41"/>
    <w:p w14:paraId="2FD94570" w14:textId="77777777" w:rsidR="00934C56" w:rsidRDefault="00934C56" w:rsidP="002E5A41"/>
    <w:p w14:paraId="4F61EB86" w14:textId="77777777" w:rsidR="00934C56" w:rsidRDefault="00934C56" w:rsidP="002E5A41"/>
    <w:p w14:paraId="18CB60F8" w14:textId="77777777" w:rsidR="00934C56" w:rsidRDefault="00934C56" w:rsidP="002E5A41"/>
    <w:p w14:paraId="5D55369A" w14:textId="77777777" w:rsidR="00934C56" w:rsidRDefault="00934C56" w:rsidP="002E5A41"/>
    <w:p w14:paraId="74F68377" w14:textId="77777777" w:rsidR="00934C56" w:rsidRDefault="00934C56" w:rsidP="002E5A41"/>
    <w:p w14:paraId="3D02BFA4" w14:textId="77777777" w:rsidR="00934C56" w:rsidRDefault="00934C56" w:rsidP="002E5A41"/>
    <w:p w14:paraId="5F5A2293" w14:textId="77777777" w:rsidR="00934C56" w:rsidRDefault="00934C56" w:rsidP="002E5A41"/>
    <w:p w14:paraId="4298CE3A" w14:textId="77777777" w:rsidR="00934C56" w:rsidRDefault="00934C56" w:rsidP="002E5A41"/>
    <w:p w14:paraId="5629F237" w14:textId="77777777" w:rsidR="00934C56" w:rsidRDefault="00934C56" w:rsidP="002E5A41"/>
    <w:p w14:paraId="3A3C8B06" w14:textId="77777777" w:rsidR="00934C56" w:rsidRDefault="00934C56" w:rsidP="002E5A41"/>
    <w:p w14:paraId="4128CC19" w14:textId="77777777" w:rsidR="00934C56" w:rsidRDefault="00934C56" w:rsidP="002E5A41"/>
    <w:p w14:paraId="2C0ED5AB" w14:textId="77777777" w:rsidR="00934C56" w:rsidRDefault="00934C56" w:rsidP="002E5A41"/>
    <w:p w14:paraId="27604D14" w14:textId="77777777" w:rsidR="00934C56" w:rsidRDefault="00934C56" w:rsidP="002E5A41"/>
    <w:p w14:paraId="7DAC66CE" w14:textId="77777777" w:rsidR="00934C56" w:rsidRDefault="00934C56" w:rsidP="002E5A41"/>
    <w:p w14:paraId="5DA83EF9" w14:textId="74ED2295" w:rsidR="002E5A41" w:rsidRDefault="0029520D" w:rsidP="0029520D">
      <w:pPr>
        <w:pStyle w:val="Heading1"/>
      </w:pPr>
      <w:bookmarkStart w:id="22" w:name="_Toc150179590"/>
      <w:r>
        <w:lastRenderedPageBreak/>
        <w:t>Feedback and version information</w:t>
      </w:r>
      <w:bookmarkEnd w:id="22"/>
    </w:p>
    <w:p w14:paraId="70FBB34D" w14:textId="77777777" w:rsidR="002E5A41" w:rsidRDefault="002E5A41" w:rsidP="002E5A41"/>
    <w:p w14:paraId="1159AC29" w14:textId="77777777" w:rsidR="0029520D" w:rsidRPr="0029520D" w:rsidRDefault="0029520D" w:rsidP="002E5A41">
      <w:pPr>
        <w:rPr>
          <w:sz w:val="36"/>
          <w:szCs w:val="36"/>
        </w:rPr>
      </w:pPr>
    </w:p>
    <w:p w14:paraId="66365D5C" w14:textId="13D9BF65" w:rsidR="0029520D" w:rsidRPr="0029520D" w:rsidRDefault="0029520D" w:rsidP="002E5A41">
      <w:pPr>
        <w:rPr>
          <w:sz w:val="36"/>
          <w:szCs w:val="36"/>
        </w:rPr>
      </w:pPr>
      <w:r w:rsidRPr="0029520D">
        <w:rPr>
          <w:sz w:val="36"/>
          <w:szCs w:val="36"/>
        </w:rPr>
        <w:t>Date: 06</w:t>
      </w:r>
      <w:r w:rsidRPr="0029520D">
        <w:rPr>
          <w:sz w:val="36"/>
          <w:szCs w:val="36"/>
          <w:vertAlign w:val="superscript"/>
        </w:rPr>
        <w:t>th</w:t>
      </w:r>
      <w:r w:rsidRPr="0029520D">
        <w:rPr>
          <w:sz w:val="36"/>
          <w:szCs w:val="36"/>
        </w:rPr>
        <w:t xml:space="preserve"> of November 2023</w:t>
      </w:r>
    </w:p>
    <w:p w14:paraId="2D939945" w14:textId="77CAD60B" w:rsidR="002E5A41" w:rsidRPr="0029520D" w:rsidRDefault="0029520D" w:rsidP="002E5A41">
      <w:pPr>
        <w:rPr>
          <w:sz w:val="36"/>
          <w:szCs w:val="36"/>
        </w:rPr>
      </w:pPr>
      <w:r w:rsidRPr="0029520D">
        <w:rPr>
          <w:sz w:val="36"/>
          <w:szCs w:val="36"/>
        </w:rPr>
        <w:t>Version 0.9</w:t>
      </w:r>
    </w:p>
    <w:p w14:paraId="45C188DB" w14:textId="77777777" w:rsidR="002E5A41" w:rsidRDefault="002E5A41" w:rsidP="002E5A41"/>
    <w:p w14:paraId="53B7F028" w14:textId="77777777" w:rsidR="0029520D" w:rsidRPr="0029520D" w:rsidRDefault="0029520D" w:rsidP="0029520D">
      <w:pPr>
        <w:pStyle w:val="NormalWeb"/>
        <w:rPr>
          <w:rFonts w:asciiTheme="minorHAnsi" w:hAnsiTheme="minorHAnsi"/>
          <w:sz w:val="36"/>
          <w:szCs w:val="36"/>
        </w:rPr>
      </w:pPr>
      <w:r w:rsidRPr="0029520D">
        <w:rPr>
          <w:rStyle w:val="Strong"/>
          <w:rFonts w:asciiTheme="minorHAnsi" w:hAnsiTheme="minorHAnsi"/>
          <w:sz w:val="36"/>
          <w:szCs w:val="36"/>
        </w:rPr>
        <w:t>Feedback and Updates</w:t>
      </w:r>
    </w:p>
    <w:p w14:paraId="1CE451C3" w14:textId="17728597" w:rsidR="0029520D" w:rsidRPr="0029520D" w:rsidRDefault="0029520D" w:rsidP="0029520D">
      <w:pPr>
        <w:pStyle w:val="NormalWeb"/>
        <w:rPr>
          <w:rFonts w:asciiTheme="minorHAnsi" w:hAnsiTheme="minorHAnsi"/>
          <w:sz w:val="36"/>
          <w:szCs w:val="36"/>
        </w:rPr>
      </w:pPr>
      <w:r w:rsidRPr="0029520D">
        <w:rPr>
          <w:rFonts w:asciiTheme="minorHAnsi" w:hAnsiTheme="minorHAnsi"/>
          <w:sz w:val="36"/>
          <w:szCs w:val="36"/>
        </w:rPr>
        <w:t>We value your feedback and are committed to continuously improving the deployment process and the software itself. Your input is invaluable to us, and we encourage you to share your thoughts, suggestions, or report any issues you encounter during the deployment.</w:t>
      </w:r>
    </w:p>
    <w:p w14:paraId="6601FD25" w14:textId="65CAE386" w:rsidR="002E5A41" w:rsidRPr="009D037C" w:rsidRDefault="0029520D" w:rsidP="009D037C">
      <w:pPr>
        <w:pStyle w:val="NormalWeb"/>
        <w:rPr>
          <w:rFonts w:asciiTheme="minorHAnsi" w:hAnsiTheme="minorHAnsi"/>
          <w:sz w:val="36"/>
          <w:szCs w:val="36"/>
        </w:rPr>
      </w:pPr>
      <w:r w:rsidRPr="0029520D">
        <w:rPr>
          <w:rFonts w:asciiTheme="minorHAnsi" w:hAnsiTheme="minorHAnsi"/>
          <w:sz w:val="36"/>
          <w:szCs w:val="36"/>
        </w:rPr>
        <w:t xml:space="preserve">Email: </w:t>
      </w:r>
      <w:r w:rsidRPr="0029520D">
        <w:rPr>
          <w:rFonts w:asciiTheme="minorHAnsi" w:hAnsiTheme="minorHAnsi"/>
          <w:b/>
          <w:bCs/>
          <w:sz w:val="36"/>
          <w:szCs w:val="36"/>
        </w:rPr>
        <w:t>ak71778n@pace.edu</w:t>
      </w:r>
    </w:p>
    <w:p w14:paraId="372D6190" w14:textId="485496A7" w:rsidR="002E5A41" w:rsidRPr="002E5A41" w:rsidRDefault="009D037C" w:rsidP="002E5A41">
      <w:r>
        <w:rPr>
          <w:noProof/>
        </w:rPr>
        <w:drawing>
          <wp:inline distT="0" distB="0" distL="0" distR="0" wp14:anchorId="279B563B" wp14:editId="55CD3985">
            <wp:extent cx="5334000" cy="3556000"/>
            <wp:effectExtent l="0" t="0" r="0" b="6350"/>
            <wp:docPr id="2104202066" name="Picture 3" descr="A group of people look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02066" name="Picture 3" descr="A group of people looking at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5661" cy="3557107"/>
                    </a:xfrm>
                    <a:prstGeom prst="rect">
                      <a:avLst/>
                    </a:prstGeom>
                  </pic:spPr>
                </pic:pic>
              </a:graphicData>
            </a:graphic>
          </wp:inline>
        </w:drawing>
      </w:r>
    </w:p>
    <w:sectPr w:rsidR="002E5A41" w:rsidRPr="002E5A41" w:rsidSect="009B2968">
      <w:headerReference w:type="default" r:id="rId25"/>
      <w:footerReference w:type="even" r:id="rId26"/>
      <w:footerReference w:type="default" r:id="rId27"/>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418F5" w14:textId="77777777" w:rsidR="007A1948" w:rsidRDefault="007A1948" w:rsidP="009B2968">
      <w:r>
        <w:separator/>
      </w:r>
    </w:p>
  </w:endnote>
  <w:endnote w:type="continuationSeparator" w:id="0">
    <w:p w14:paraId="135251E3" w14:textId="77777777" w:rsidR="007A1948" w:rsidRDefault="007A1948"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3507A4E3"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4D747B"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2E0F2"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99E43" w14:textId="77777777" w:rsidR="007A1948" w:rsidRDefault="007A1948" w:rsidP="009B2968">
      <w:r>
        <w:separator/>
      </w:r>
    </w:p>
  </w:footnote>
  <w:footnote w:type="continuationSeparator" w:id="0">
    <w:p w14:paraId="6D0C0638" w14:textId="77777777" w:rsidR="007A1948" w:rsidRDefault="007A1948"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CA66" w14:textId="265B9693" w:rsidR="009B2968" w:rsidRPr="009B2968" w:rsidRDefault="009B2968" w:rsidP="00E832AC">
    <w:pPr>
      <w:pStyle w:val="Header"/>
    </w:pPr>
    <w:r w:rsidRPr="00E44B70">
      <w:rPr>
        <w:noProof/>
        <w:lang w:eastAsia="en-AU"/>
      </w:rPr>
      <mc:AlternateContent>
        <mc:Choice Requires="wps">
          <w:drawing>
            <wp:inline distT="0" distB="0" distL="0" distR="0" wp14:anchorId="43D391A8" wp14:editId="2687A26A">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372F799D"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fillcolor="#e2b80f [3204]" stroked="f" strokeweight="2pt">
              <v:stroke miterlimit="4"/>
              <v:textbox inset="3pt,3pt,3pt,3pt"/>
              <w10:anchorlock/>
            </v:rect>
          </w:pict>
        </mc:Fallback>
      </mc:AlternateContent>
    </w:r>
    <w:r>
      <w:t xml:space="preserve">      </w:t>
    </w:r>
    <w:r w:rsidR="00101BAA">
      <w:t>Deployment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E6C67"/>
    <w:multiLevelType w:val="multilevel"/>
    <w:tmpl w:val="E358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214FB6"/>
    <w:multiLevelType w:val="multilevel"/>
    <w:tmpl w:val="5CDE2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F14591"/>
    <w:multiLevelType w:val="hybridMultilevel"/>
    <w:tmpl w:val="6F187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5458E"/>
    <w:multiLevelType w:val="multilevel"/>
    <w:tmpl w:val="4C86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58544D"/>
    <w:multiLevelType w:val="multilevel"/>
    <w:tmpl w:val="CA907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042EB0"/>
    <w:multiLevelType w:val="multilevel"/>
    <w:tmpl w:val="9962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F66D7A"/>
    <w:multiLevelType w:val="multilevel"/>
    <w:tmpl w:val="41364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3A3761"/>
    <w:multiLevelType w:val="multilevel"/>
    <w:tmpl w:val="6282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525D99"/>
    <w:multiLevelType w:val="hybridMultilevel"/>
    <w:tmpl w:val="B0EE4B1C"/>
    <w:lvl w:ilvl="0" w:tplc="67E8BB2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32947700">
    <w:abstractNumId w:val="2"/>
  </w:num>
  <w:num w:numId="2" w16cid:durableId="1896508237">
    <w:abstractNumId w:val="4"/>
  </w:num>
  <w:num w:numId="3" w16cid:durableId="853030440">
    <w:abstractNumId w:val="1"/>
  </w:num>
  <w:num w:numId="4" w16cid:durableId="1064567545">
    <w:abstractNumId w:val="6"/>
    <w:lvlOverride w:ilvl="0">
      <w:startOverride w:val="3"/>
    </w:lvlOverride>
  </w:num>
  <w:num w:numId="5" w16cid:durableId="659383574">
    <w:abstractNumId w:val="0"/>
  </w:num>
  <w:num w:numId="6" w16cid:durableId="865941824">
    <w:abstractNumId w:val="3"/>
  </w:num>
  <w:num w:numId="7" w16cid:durableId="1315375725">
    <w:abstractNumId w:val="7"/>
  </w:num>
  <w:num w:numId="8" w16cid:durableId="894046837">
    <w:abstractNumId w:val="5"/>
  </w:num>
  <w:num w:numId="9" w16cid:durableId="1572358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BAA"/>
    <w:rsid w:val="000114EB"/>
    <w:rsid w:val="000359D1"/>
    <w:rsid w:val="00075273"/>
    <w:rsid w:val="00086AFE"/>
    <w:rsid w:val="000B65FA"/>
    <w:rsid w:val="00101BAA"/>
    <w:rsid w:val="00163768"/>
    <w:rsid w:val="00187632"/>
    <w:rsid w:val="001D390E"/>
    <w:rsid w:val="001D5BB6"/>
    <w:rsid w:val="00211CE6"/>
    <w:rsid w:val="002366C9"/>
    <w:rsid w:val="0029520D"/>
    <w:rsid w:val="002E5A41"/>
    <w:rsid w:val="00357AEB"/>
    <w:rsid w:val="003A7DA5"/>
    <w:rsid w:val="003E6AB7"/>
    <w:rsid w:val="003F05A3"/>
    <w:rsid w:val="00412E2D"/>
    <w:rsid w:val="00466372"/>
    <w:rsid w:val="00470615"/>
    <w:rsid w:val="004841F6"/>
    <w:rsid w:val="004E22F5"/>
    <w:rsid w:val="00504FE7"/>
    <w:rsid w:val="005526B1"/>
    <w:rsid w:val="005550E1"/>
    <w:rsid w:val="00622ABA"/>
    <w:rsid w:val="006C60E6"/>
    <w:rsid w:val="0070735C"/>
    <w:rsid w:val="0075145C"/>
    <w:rsid w:val="007A1948"/>
    <w:rsid w:val="008555E3"/>
    <w:rsid w:val="00934C56"/>
    <w:rsid w:val="00952F7D"/>
    <w:rsid w:val="009A380C"/>
    <w:rsid w:val="009B2968"/>
    <w:rsid w:val="009B72D4"/>
    <w:rsid w:val="009D037C"/>
    <w:rsid w:val="009D4923"/>
    <w:rsid w:val="00A07DCE"/>
    <w:rsid w:val="00A123DD"/>
    <w:rsid w:val="00A602AF"/>
    <w:rsid w:val="00A64F96"/>
    <w:rsid w:val="00A7334B"/>
    <w:rsid w:val="00AE2317"/>
    <w:rsid w:val="00C12C45"/>
    <w:rsid w:val="00C3007A"/>
    <w:rsid w:val="00C95220"/>
    <w:rsid w:val="00DE444E"/>
    <w:rsid w:val="00E44B70"/>
    <w:rsid w:val="00E832AC"/>
    <w:rsid w:val="00EA4A50"/>
    <w:rsid w:val="00F4393B"/>
    <w:rsid w:val="00F470B2"/>
    <w:rsid w:val="00F903D3"/>
    <w:rsid w:val="00FC7FF4"/>
    <w:rsid w:val="00FD1391"/>
    <w:rsid w:val="00FF2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77097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customStyle="1" w:styleId="a-list-item">
    <w:name w:val="a-list-item"/>
    <w:basedOn w:val="DefaultParagraphFont"/>
    <w:rsid w:val="00C12C45"/>
  </w:style>
  <w:style w:type="paragraph" w:styleId="NormalWeb">
    <w:name w:val="Normal (Web)"/>
    <w:basedOn w:val="Normal"/>
    <w:uiPriority w:val="99"/>
    <w:unhideWhenUsed/>
    <w:rsid w:val="00F903D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903D3"/>
    <w:rPr>
      <w:b/>
      <w:bCs/>
    </w:rPr>
  </w:style>
  <w:style w:type="character" w:styleId="Hyperlink">
    <w:name w:val="Hyperlink"/>
    <w:basedOn w:val="DefaultParagraphFont"/>
    <w:uiPriority w:val="99"/>
    <w:unhideWhenUsed/>
    <w:rsid w:val="00F903D3"/>
    <w:rPr>
      <w:color w:val="0000FF"/>
      <w:u w:val="single"/>
    </w:rPr>
  </w:style>
  <w:style w:type="paragraph" w:styleId="HTMLPreformatted">
    <w:name w:val="HTML Preformatted"/>
    <w:basedOn w:val="Normal"/>
    <w:link w:val="HTMLPreformattedChar"/>
    <w:uiPriority w:val="99"/>
    <w:semiHidden/>
    <w:unhideWhenUsed/>
    <w:rsid w:val="00F90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03D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03D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F903D3"/>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903D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903D3"/>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903D3"/>
    <w:rPr>
      <w:rFonts w:ascii="Arial" w:eastAsia="Times New Roman" w:hAnsi="Arial" w:cs="Arial"/>
      <w:vanish/>
      <w:sz w:val="16"/>
      <w:szCs w:val="16"/>
    </w:rPr>
  </w:style>
  <w:style w:type="character" w:customStyle="1" w:styleId="hljs-builtin">
    <w:name w:val="hljs-built_in"/>
    <w:basedOn w:val="DefaultParagraphFont"/>
    <w:rsid w:val="008555E3"/>
  </w:style>
  <w:style w:type="paragraph" w:styleId="TOCHeading">
    <w:name w:val="TOC Heading"/>
    <w:basedOn w:val="Heading1"/>
    <w:next w:val="Normal"/>
    <w:uiPriority w:val="39"/>
    <w:unhideWhenUsed/>
    <w:qFormat/>
    <w:rsid w:val="002E5A41"/>
    <w:pPr>
      <w:keepNext/>
      <w:keepLines/>
      <w:spacing w:before="240" w:line="259" w:lineRule="auto"/>
      <w:outlineLvl w:val="9"/>
    </w:pPr>
    <w:rPr>
      <w:rFonts w:eastAsiaTheme="majorEastAsia" w:cstheme="majorBidi"/>
      <w:b w:val="0"/>
      <w:color w:val="A9890B" w:themeColor="accent1" w:themeShade="BF"/>
      <w:sz w:val="32"/>
      <w:szCs w:val="32"/>
    </w:rPr>
  </w:style>
  <w:style w:type="paragraph" w:styleId="TOC1">
    <w:name w:val="toc 1"/>
    <w:basedOn w:val="Normal"/>
    <w:next w:val="Normal"/>
    <w:autoRedefine/>
    <w:uiPriority w:val="39"/>
    <w:rsid w:val="002E5A41"/>
    <w:pPr>
      <w:spacing w:after="100"/>
    </w:pPr>
  </w:style>
  <w:style w:type="paragraph" w:styleId="TOC2">
    <w:name w:val="toc 2"/>
    <w:basedOn w:val="Normal"/>
    <w:next w:val="Normal"/>
    <w:autoRedefine/>
    <w:uiPriority w:val="39"/>
    <w:rsid w:val="002E5A41"/>
    <w:pPr>
      <w:spacing w:after="100"/>
      <w:ind w:left="240"/>
    </w:pPr>
  </w:style>
  <w:style w:type="paragraph" w:styleId="TOC3">
    <w:name w:val="toc 3"/>
    <w:basedOn w:val="Normal"/>
    <w:next w:val="Normal"/>
    <w:autoRedefine/>
    <w:uiPriority w:val="39"/>
    <w:rsid w:val="002E5A41"/>
    <w:pPr>
      <w:spacing w:after="100"/>
      <w:ind w:left="480"/>
    </w:pPr>
  </w:style>
  <w:style w:type="character" w:styleId="UnresolvedMention">
    <w:name w:val="Unresolved Mention"/>
    <w:basedOn w:val="DefaultParagraphFont"/>
    <w:uiPriority w:val="99"/>
    <w:semiHidden/>
    <w:unhideWhenUsed/>
    <w:rsid w:val="00934C56"/>
    <w:rPr>
      <w:color w:val="605E5C"/>
      <w:shd w:val="clear" w:color="auto" w:fill="E1DFDD"/>
    </w:rPr>
  </w:style>
  <w:style w:type="paragraph" w:styleId="ListParagraph">
    <w:name w:val="List Paragraph"/>
    <w:basedOn w:val="Normal"/>
    <w:uiPriority w:val="34"/>
    <w:semiHidden/>
    <w:qFormat/>
    <w:rsid w:val="00934C5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709403">
      <w:bodyDiv w:val="1"/>
      <w:marLeft w:val="0"/>
      <w:marRight w:val="0"/>
      <w:marTop w:val="0"/>
      <w:marBottom w:val="0"/>
      <w:divBdr>
        <w:top w:val="none" w:sz="0" w:space="0" w:color="auto"/>
        <w:left w:val="none" w:sz="0" w:space="0" w:color="auto"/>
        <w:bottom w:val="none" w:sz="0" w:space="0" w:color="auto"/>
        <w:right w:val="none" w:sz="0" w:space="0" w:color="auto"/>
      </w:divBdr>
    </w:div>
    <w:div w:id="416630993">
      <w:bodyDiv w:val="1"/>
      <w:marLeft w:val="0"/>
      <w:marRight w:val="0"/>
      <w:marTop w:val="0"/>
      <w:marBottom w:val="0"/>
      <w:divBdr>
        <w:top w:val="none" w:sz="0" w:space="0" w:color="auto"/>
        <w:left w:val="none" w:sz="0" w:space="0" w:color="auto"/>
        <w:bottom w:val="none" w:sz="0" w:space="0" w:color="auto"/>
        <w:right w:val="none" w:sz="0" w:space="0" w:color="auto"/>
      </w:divBdr>
      <w:divsChild>
        <w:div w:id="210968393">
          <w:marLeft w:val="0"/>
          <w:marRight w:val="0"/>
          <w:marTop w:val="0"/>
          <w:marBottom w:val="0"/>
          <w:divBdr>
            <w:top w:val="none" w:sz="0" w:space="0" w:color="auto"/>
            <w:left w:val="none" w:sz="0" w:space="0" w:color="auto"/>
            <w:bottom w:val="none" w:sz="0" w:space="0" w:color="auto"/>
            <w:right w:val="none" w:sz="0" w:space="0" w:color="auto"/>
          </w:divBdr>
          <w:divsChild>
            <w:div w:id="4401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6742">
      <w:bodyDiv w:val="1"/>
      <w:marLeft w:val="0"/>
      <w:marRight w:val="0"/>
      <w:marTop w:val="0"/>
      <w:marBottom w:val="0"/>
      <w:divBdr>
        <w:top w:val="none" w:sz="0" w:space="0" w:color="auto"/>
        <w:left w:val="none" w:sz="0" w:space="0" w:color="auto"/>
        <w:bottom w:val="none" w:sz="0" w:space="0" w:color="auto"/>
        <w:right w:val="none" w:sz="0" w:space="0" w:color="auto"/>
      </w:divBdr>
      <w:divsChild>
        <w:div w:id="371223441">
          <w:marLeft w:val="0"/>
          <w:marRight w:val="0"/>
          <w:marTop w:val="0"/>
          <w:marBottom w:val="0"/>
          <w:divBdr>
            <w:top w:val="none" w:sz="0" w:space="0" w:color="auto"/>
            <w:left w:val="none" w:sz="0" w:space="0" w:color="auto"/>
            <w:bottom w:val="none" w:sz="0" w:space="0" w:color="auto"/>
            <w:right w:val="none" w:sz="0" w:space="0" w:color="auto"/>
          </w:divBdr>
          <w:divsChild>
            <w:div w:id="471558872">
              <w:marLeft w:val="0"/>
              <w:marRight w:val="0"/>
              <w:marTop w:val="0"/>
              <w:marBottom w:val="0"/>
              <w:divBdr>
                <w:top w:val="none" w:sz="0" w:space="0" w:color="auto"/>
                <w:left w:val="none" w:sz="0" w:space="0" w:color="auto"/>
                <w:bottom w:val="none" w:sz="0" w:space="0" w:color="auto"/>
                <w:right w:val="none" w:sz="0" w:space="0" w:color="auto"/>
              </w:divBdr>
              <w:divsChild>
                <w:div w:id="1702433354">
                  <w:marLeft w:val="0"/>
                  <w:marRight w:val="0"/>
                  <w:marTop w:val="0"/>
                  <w:marBottom w:val="0"/>
                  <w:divBdr>
                    <w:top w:val="none" w:sz="0" w:space="0" w:color="auto"/>
                    <w:left w:val="none" w:sz="0" w:space="0" w:color="auto"/>
                    <w:bottom w:val="none" w:sz="0" w:space="0" w:color="auto"/>
                    <w:right w:val="none" w:sz="0" w:space="0" w:color="auto"/>
                  </w:divBdr>
                  <w:divsChild>
                    <w:div w:id="1982731098">
                      <w:marLeft w:val="0"/>
                      <w:marRight w:val="0"/>
                      <w:marTop w:val="0"/>
                      <w:marBottom w:val="0"/>
                      <w:divBdr>
                        <w:top w:val="none" w:sz="0" w:space="0" w:color="auto"/>
                        <w:left w:val="none" w:sz="0" w:space="0" w:color="auto"/>
                        <w:bottom w:val="none" w:sz="0" w:space="0" w:color="auto"/>
                        <w:right w:val="none" w:sz="0" w:space="0" w:color="auto"/>
                      </w:divBdr>
                      <w:divsChild>
                        <w:div w:id="20490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133077">
          <w:marLeft w:val="0"/>
          <w:marRight w:val="0"/>
          <w:marTop w:val="0"/>
          <w:marBottom w:val="0"/>
          <w:divBdr>
            <w:top w:val="none" w:sz="0" w:space="0" w:color="auto"/>
            <w:left w:val="none" w:sz="0" w:space="0" w:color="auto"/>
            <w:bottom w:val="none" w:sz="0" w:space="0" w:color="auto"/>
            <w:right w:val="none" w:sz="0" w:space="0" w:color="auto"/>
          </w:divBdr>
        </w:div>
      </w:divsChild>
    </w:div>
    <w:div w:id="1034379771">
      <w:bodyDiv w:val="1"/>
      <w:marLeft w:val="0"/>
      <w:marRight w:val="0"/>
      <w:marTop w:val="0"/>
      <w:marBottom w:val="0"/>
      <w:divBdr>
        <w:top w:val="none" w:sz="0" w:space="0" w:color="auto"/>
        <w:left w:val="none" w:sz="0" w:space="0" w:color="auto"/>
        <w:bottom w:val="none" w:sz="0" w:space="0" w:color="auto"/>
        <w:right w:val="none" w:sz="0" w:space="0" w:color="auto"/>
      </w:divBdr>
    </w:div>
    <w:div w:id="155735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dashboard.render.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nodejs.org/"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jpeg"/><Relationship Id="rId5" Type="http://schemas.openxmlformats.org/officeDocument/2006/relationships/numbering" Target="numbering.xml"/><Relationship Id="rId15" Type="http://schemas.openxmlformats.org/officeDocument/2006/relationships/hyperlink" Target="https://code.visualstudio.com/"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github.com/YuxiangLiuGC/Detection_API" TargetMode="External"/><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zen\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13</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2023-11-09T22:49:00Z</dcterms:created>
  <dcterms:modified xsi:type="dcterms:W3CDTF">2023-11-09T22:49:00Z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e5b7486826146b6ba455fe88cc079b0c643a4800dd7581067ff41976ecf851e0</vt:lpwstr>
  </property>
</Properties>
</file>